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73BF" w:rsidRPr="008268DD" w:rsidRDefault="00925381" w:rsidP="007D5AC1">
      <w:pPr>
        <w:rPr>
          <w:lang w:val="en-US"/>
        </w:rPr>
      </w:pPr>
      <w:r>
        <w:rPr>
          <w:noProof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85" type="#_x0000_t75" style="position:absolute;margin-left:0;margin-top:-49.2pt;width:604.6pt;height:855pt;z-index:-2">
            <v:imagedata r:id="rId8" o:title="Untitled-1"/>
          </v:shape>
        </w:pict>
      </w: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925381" w:rsidP="007D5AC1">
      <w:pPr>
        <w:rPr>
          <w:lang w:val="en-US"/>
        </w:rPr>
      </w:pPr>
      <w:r>
        <w:rPr>
          <w:noProof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45pt;margin-top:108pt;width:7in;height:490.6pt;z-index:2;mso-wrap-distance-left:2.88pt;mso-wrap-distance-top:2.88pt;mso-wrap-distance-right:2.88pt;mso-wrap-distance-bottom:2.88pt;mso-position-vertical-relative:page" filled="f" fillcolor="#fffffe" stroked="f" strokecolor="#212120" insetpen="t" o:cliptowrap="t">
            <v:fill color2="#212120"/>
            <v:stroke color2="#fffffe">
              <o:left v:ext="view" color="#212120" color2="#fffffe"/>
              <o:top v:ext="view" color="#212120" color2="#fffffe"/>
              <o:right v:ext="view" color="#212120" color2="#fffffe"/>
              <o:bottom v:ext="view" color="#212120" color2="#fffffe"/>
              <o:column v:ext="view" color="#212120" color2="#fffffe"/>
            </v:stroke>
            <v:shadow color="#dcd6d4"/>
            <v:textbox style="mso-next-textbox:#_x0000_s1028;mso-column-margin:5.76pt" inset="2.88pt,2.88pt,2.88pt,2.88pt">
              <w:txbxContent>
                <w:p w:rsidR="00E3097D" w:rsidRPr="00E3097D" w:rsidRDefault="002762D1" w:rsidP="00E3097D">
                  <w:pPr>
                    <w:pStyle w:val="My"/>
                    <w:jc w:val="right"/>
                    <w:rPr>
                      <w:rStyle w:val="sowc"/>
                      <w:b/>
                      <w:bCs/>
                      <w:color w:val="FFFFFF"/>
                      <w:sz w:val="60"/>
                      <w:szCs w:val="32"/>
                      <w:lang w:val="en-US"/>
                    </w:rPr>
                  </w:pPr>
                  <w:r>
                    <w:rPr>
                      <w:rStyle w:val="sowc"/>
                      <w:b/>
                      <w:bCs/>
                      <w:color w:val="FFFFFF"/>
                      <w:sz w:val="60"/>
                      <w:szCs w:val="32"/>
                      <w:lang w:val="en-US"/>
                    </w:rPr>
                    <w:t>Environmenta</w:t>
                  </w:r>
                  <w:bookmarkStart w:id="0" w:name="_GoBack"/>
                  <w:bookmarkEnd w:id="0"/>
                  <w:r w:rsidR="00E3097D" w:rsidRPr="00E3097D">
                    <w:rPr>
                      <w:rStyle w:val="sowc"/>
                      <w:b/>
                      <w:bCs/>
                      <w:color w:val="FFFFFF"/>
                      <w:sz w:val="60"/>
                      <w:szCs w:val="32"/>
                      <w:lang w:val="en-US"/>
                    </w:rPr>
                    <w:t xml:space="preserve"> awareness and motivation programme for schools</w:t>
                  </w:r>
                </w:p>
                <w:p w:rsidR="004F6FD5" w:rsidRPr="004F6A23" w:rsidRDefault="004F6A23" w:rsidP="00B30918">
                  <w:pPr>
                    <w:pStyle w:val="Mysubhead"/>
                    <w:rPr>
                      <w:rStyle w:val="sowc"/>
                      <w:color w:val="FFFFFF"/>
                      <w:sz w:val="52"/>
                      <w:szCs w:val="52"/>
                    </w:rPr>
                  </w:pPr>
                  <w:r>
                    <w:rPr>
                      <w:rStyle w:val="sowc"/>
                      <w:color w:val="FFFFFF"/>
                      <w:sz w:val="52"/>
                      <w:szCs w:val="52"/>
                    </w:rPr>
                    <w:t>.</w:t>
                  </w:r>
                </w:p>
                <w:p w:rsidR="004F6FD5" w:rsidRPr="00C942DE" w:rsidRDefault="004F6FD5" w:rsidP="004F6FD5">
                  <w:pPr>
                    <w:pStyle w:val="My"/>
                    <w:jc w:val="right"/>
                    <w:rPr>
                      <w:rStyle w:val="sowc"/>
                      <w:color w:val="FFFFFF"/>
                      <w:lang w:val="en-US"/>
                    </w:rPr>
                  </w:pPr>
                </w:p>
                <w:p w:rsidR="004F6FD5" w:rsidRPr="00C942DE" w:rsidRDefault="004F6FD5" w:rsidP="004F6FD5">
                  <w:pPr>
                    <w:pStyle w:val="My"/>
                    <w:jc w:val="right"/>
                    <w:rPr>
                      <w:rStyle w:val="sowc"/>
                      <w:color w:val="FFFFFF"/>
                      <w:lang w:val="en-US"/>
                    </w:rPr>
                  </w:pPr>
                </w:p>
                <w:p w:rsidR="004A73BF" w:rsidRPr="00C942DE" w:rsidRDefault="004A73BF" w:rsidP="004A73BF">
                  <w:pPr>
                    <w:pStyle w:val="My"/>
                    <w:jc w:val="right"/>
                    <w:rPr>
                      <w:rStyle w:val="sowc"/>
                      <w:color w:val="FFFFFF"/>
                      <w:lang w:val="en-US"/>
                    </w:rPr>
                  </w:pPr>
                </w:p>
                <w:p w:rsidR="004F6A23" w:rsidRDefault="004F6A23" w:rsidP="004F6FD5">
                  <w:pPr>
                    <w:pStyle w:val="My"/>
                    <w:jc w:val="both"/>
                    <w:rPr>
                      <w:rStyle w:val="sowc"/>
                      <w:color w:val="FFFFFF"/>
                      <w:lang w:val="en-US"/>
                    </w:rPr>
                  </w:pPr>
                </w:p>
                <w:p w:rsidR="004F6A23" w:rsidRPr="00633C41" w:rsidRDefault="004F6A23" w:rsidP="004F6FD5">
                  <w:pPr>
                    <w:pStyle w:val="My"/>
                    <w:jc w:val="both"/>
                    <w:rPr>
                      <w:rStyle w:val="sowc"/>
                      <w:b/>
                      <w:bCs/>
                      <w:color w:val="FFFFFF"/>
                      <w:sz w:val="32"/>
                      <w:szCs w:val="32"/>
                      <w:lang w:val="en-US"/>
                    </w:rPr>
                  </w:pPr>
                </w:p>
                <w:p w:rsidR="004F6A23" w:rsidRPr="00633C41" w:rsidRDefault="004F6A23" w:rsidP="00E3097D">
                  <w:pPr>
                    <w:pStyle w:val="My"/>
                    <w:jc w:val="right"/>
                    <w:rPr>
                      <w:rStyle w:val="sowc"/>
                      <w:b/>
                      <w:bCs/>
                      <w:color w:val="FFFFFF"/>
                      <w:sz w:val="32"/>
                      <w:szCs w:val="32"/>
                      <w:lang w:val="en-US"/>
                    </w:rPr>
                  </w:pPr>
                </w:p>
                <w:p w:rsidR="00E3097D" w:rsidRDefault="00E3097D" w:rsidP="00E3097D">
                  <w:pPr>
                    <w:pStyle w:val="My"/>
                    <w:jc w:val="right"/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</w:pPr>
                </w:p>
                <w:p w:rsidR="00E3097D" w:rsidRDefault="00E3097D" w:rsidP="00E3097D">
                  <w:pPr>
                    <w:pStyle w:val="My"/>
                    <w:jc w:val="right"/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</w:pPr>
                </w:p>
                <w:p w:rsidR="00E3097D" w:rsidRDefault="00E3097D" w:rsidP="00E3097D">
                  <w:pPr>
                    <w:pStyle w:val="My"/>
                    <w:jc w:val="right"/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</w:pPr>
                </w:p>
                <w:p w:rsidR="00E3097D" w:rsidRDefault="00E3097D" w:rsidP="00E3097D">
                  <w:pPr>
                    <w:pStyle w:val="My"/>
                    <w:jc w:val="right"/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</w:pPr>
                </w:p>
                <w:p w:rsidR="00E3097D" w:rsidRDefault="00E3097D" w:rsidP="00E3097D">
                  <w:pPr>
                    <w:pStyle w:val="My"/>
                    <w:jc w:val="right"/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</w:pPr>
                </w:p>
                <w:p w:rsidR="00E3097D" w:rsidRDefault="00E3097D" w:rsidP="00E3097D">
                  <w:pPr>
                    <w:pStyle w:val="My"/>
                    <w:jc w:val="right"/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</w:pPr>
                </w:p>
                <w:p w:rsidR="00E3097D" w:rsidRDefault="00E3097D" w:rsidP="00E3097D">
                  <w:pPr>
                    <w:pStyle w:val="My"/>
                    <w:jc w:val="right"/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</w:pPr>
                </w:p>
                <w:p w:rsidR="00E3097D" w:rsidRDefault="00E3097D" w:rsidP="00E3097D">
                  <w:pPr>
                    <w:pStyle w:val="My"/>
                    <w:jc w:val="right"/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</w:pPr>
                </w:p>
                <w:p w:rsidR="00E3097D" w:rsidRDefault="004F6A23" w:rsidP="00E3097D">
                  <w:pPr>
                    <w:pStyle w:val="My"/>
                    <w:jc w:val="right"/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</w:pPr>
                  <w:r w:rsidRPr="00E3097D"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  <w:t>BSc Green Technology</w:t>
                  </w:r>
                  <w:r w:rsidR="00E3097D" w:rsidRPr="00E3097D"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  <w:t xml:space="preserve"> (UG)</w:t>
                  </w:r>
                  <w:r w:rsidR="00E3097D"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  <w:t>,</w:t>
                  </w:r>
                </w:p>
                <w:p w:rsidR="007D5AC1" w:rsidRPr="00E3097D" w:rsidRDefault="004F6A23" w:rsidP="00E3097D">
                  <w:pPr>
                    <w:pStyle w:val="My"/>
                    <w:jc w:val="right"/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</w:pPr>
                  <w:r w:rsidRPr="00E3097D"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  <w:t>University of Ruhuna</w:t>
                  </w:r>
                  <w:r w:rsidR="001A17BC" w:rsidRPr="00E3097D"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  <w:t xml:space="preserve"> </w:t>
                  </w:r>
                </w:p>
              </w:txbxContent>
            </v:textbox>
            <w10:wrap anchory="page"/>
          </v:shape>
        </w:pict>
      </w: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F0441F" w:rsidP="00F0441F">
      <w:pPr>
        <w:tabs>
          <w:tab w:val="left" w:pos="3153"/>
        </w:tabs>
        <w:rPr>
          <w:lang w:val="en-US"/>
        </w:rPr>
      </w:pPr>
      <w:r w:rsidRPr="008268DD">
        <w:rPr>
          <w:lang w:val="en-US"/>
        </w:rPr>
        <w:tab/>
      </w: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4A73BF">
      <w:pPr>
        <w:pStyle w:val="My"/>
        <w:jc w:val="right"/>
        <w:rPr>
          <w:rStyle w:val="sowc"/>
          <w:color w:val="333333"/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925381" w:rsidP="007D5AC1">
      <w:pPr>
        <w:rPr>
          <w:lang w:val="en-US"/>
        </w:rPr>
      </w:pPr>
      <w:r>
        <w:rPr>
          <w:noProof/>
          <w:lang w:val="en-US"/>
        </w:rPr>
        <w:pict>
          <v:shape id="_x0000_s1051" type="#_x0000_t202" style="position:absolute;margin-left:297pt;margin-top:81pt;width:252pt;height:420pt;z-index:4;mso-wrap-distance-left:2.88pt;mso-wrap-distance-top:2.88pt;mso-wrap-distance-right:2.88pt;mso-wrap-distance-bottom:2.88pt;mso-position-vertical-relative:page" filled="f" fillcolor="#fffffe" stroked="f" strokecolor="#212120" insetpen="t" o:cliptowrap="t">
            <v:fill color2="#212120"/>
            <v:stroke color2="#fffffe">
              <o:left v:ext="view" color="#212120" color2="#fffffe"/>
              <o:top v:ext="view" color="#212120" color2="#fffffe"/>
              <o:right v:ext="view" color="#212120" color2="#fffffe"/>
              <o:bottom v:ext="view" color="#212120" color2="#fffffe"/>
              <o:column v:ext="view" color="#212120" color2="#fffffe"/>
            </v:stroke>
            <v:shadow color="#dcd6d4"/>
            <v:textbox style="mso-next-textbox:#_x0000_s1051;mso-column-margin:5.76pt" inset="2.88pt,2.88pt,2.88pt,2.88pt">
              <w:txbxContent>
                <w:p w:rsidR="00232E57" w:rsidRDefault="000E07AF" w:rsidP="00232E57">
                  <w:pPr>
                    <w:pStyle w:val="My"/>
                    <w:ind w:firstLine="708"/>
                    <w:jc w:val="both"/>
                    <w:rPr>
                      <w:color w:val="333333"/>
                      <w:lang w:val="en-US"/>
                    </w:rPr>
                  </w:pPr>
                  <w:r>
                    <w:rPr>
                      <w:color w:val="333333"/>
                      <w:lang w:val="en-US"/>
                    </w:rPr>
                    <w:t>Most of the people in our country don’t thin</w:t>
                  </w:r>
                  <w:r w:rsidR="00E3097D">
                    <w:rPr>
                      <w:color w:val="333333"/>
                      <w:lang w:val="en-US"/>
                    </w:rPr>
                    <w:t xml:space="preserve">k about the nature. They throw </w:t>
                  </w:r>
                  <w:r>
                    <w:rPr>
                      <w:color w:val="333333"/>
                      <w:lang w:val="en-US"/>
                    </w:rPr>
                    <w:t>garbage everywhere, cut down more trees and they only rush for their succes</w:t>
                  </w:r>
                  <w:r w:rsidR="00E3097D">
                    <w:rPr>
                      <w:color w:val="333333"/>
                      <w:lang w:val="en-US"/>
                    </w:rPr>
                    <w:t xml:space="preserve">s. Even though people want a </w:t>
                  </w:r>
                  <w:r>
                    <w:rPr>
                      <w:color w:val="333333"/>
                      <w:lang w:val="en-US"/>
                    </w:rPr>
                    <w:t>supervision about</w:t>
                  </w:r>
                  <w:r w:rsidR="00232E57">
                    <w:rPr>
                      <w:color w:val="333333"/>
                      <w:lang w:val="en-US"/>
                    </w:rPr>
                    <w:t xml:space="preserve"> the value of the environment, a</w:t>
                  </w:r>
                  <w:r>
                    <w:rPr>
                      <w:color w:val="333333"/>
                      <w:lang w:val="en-US"/>
                    </w:rPr>
                    <w:t xml:space="preserve">s </w:t>
                  </w:r>
                  <w:r w:rsidR="00232E57">
                    <w:rPr>
                      <w:color w:val="333333"/>
                      <w:lang w:val="en-US"/>
                    </w:rPr>
                    <w:t xml:space="preserve">undergraduates it is difficult to address the elders directly and </w:t>
                  </w:r>
                  <w:r>
                    <w:rPr>
                      <w:color w:val="333333"/>
                      <w:lang w:val="en-US"/>
                    </w:rPr>
                    <w:t xml:space="preserve">change their minds or attitudes. But we can change the attitudes of the younger generation and small children who are still attending to the school. </w:t>
                  </w:r>
                </w:p>
                <w:p w:rsidR="000E07AF" w:rsidRDefault="000E07AF" w:rsidP="000E07AF">
                  <w:pPr>
                    <w:pStyle w:val="My"/>
                    <w:jc w:val="both"/>
                    <w:rPr>
                      <w:color w:val="333333"/>
                      <w:lang w:val="en-US"/>
                    </w:rPr>
                  </w:pPr>
                  <w:r>
                    <w:rPr>
                      <w:color w:val="333333"/>
                      <w:lang w:val="en-US"/>
                    </w:rPr>
                    <w:t xml:space="preserve">As Green technology </w:t>
                  </w:r>
                  <w:r w:rsidR="00232E57">
                    <w:rPr>
                      <w:color w:val="333333"/>
                      <w:lang w:val="en-US"/>
                    </w:rPr>
                    <w:t>undergraduates</w:t>
                  </w:r>
                  <w:r>
                    <w:rPr>
                      <w:color w:val="333333"/>
                      <w:lang w:val="en-US"/>
                    </w:rPr>
                    <w:t xml:space="preserve"> in University of Ruhuna, our purpose is to make nature friendly people in Sri Lanka. For that our 1</w:t>
                  </w:r>
                  <w:r w:rsidRPr="008E051C">
                    <w:rPr>
                      <w:color w:val="333333"/>
                      <w:vertAlign w:val="superscript"/>
                      <w:lang w:val="en-US"/>
                    </w:rPr>
                    <w:t>st</w:t>
                  </w:r>
                  <w:r w:rsidR="00F46EB4">
                    <w:rPr>
                      <w:color w:val="333333"/>
                      <w:lang w:val="en-US"/>
                    </w:rPr>
                    <w:t xml:space="preserve"> program was he</w:t>
                  </w:r>
                  <w:r>
                    <w:rPr>
                      <w:color w:val="333333"/>
                      <w:lang w:val="en-US"/>
                    </w:rPr>
                    <w:t>ld in Deniyaya Central College. 2</w:t>
                  </w:r>
                  <w:r w:rsidRPr="008E051C">
                    <w:rPr>
                      <w:color w:val="333333"/>
                      <w:vertAlign w:val="superscript"/>
                      <w:lang w:val="en-US"/>
                    </w:rPr>
                    <w:t>nd</w:t>
                  </w:r>
                  <w:r>
                    <w:rPr>
                      <w:color w:val="333333"/>
                      <w:lang w:val="en-US"/>
                    </w:rPr>
                    <w:t xml:space="preserve"> one in our faculty, </w:t>
                  </w:r>
                  <w:r w:rsidR="00F46EB4">
                    <w:rPr>
                      <w:color w:val="333333"/>
                      <w:lang w:val="en-US"/>
                    </w:rPr>
                    <w:t>3</w:t>
                  </w:r>
                  <w:r w:rsidR="00F46EB4" w:rsidRPr="00F46EB4">
                    <w:rPr>
                      <w:color w:val="333333"/>
                      <w:vertAlign w:val="superscript"/>
                      <w:lang w:val="en-US"/>
                    </w:rPr>
                    <w:t>rd</w:t>
                  </w:r>
                  <w:r w:rsidR="00F46EB4">
                    <w:rPr>
                      <w:color w:val="333333"/>
                      <w:lang w:val="en-US"/>
                    </w:rPr>
                    <w:t xml:space="preserve"> one again in a Deniyaya college, 4</w:t>
                  </w:r>
                  <w:r w:rsidR="00F46EB4" w:rsidRPr="00F46EB4">
                    <w:rPr>
                      <w:color w:val="333333"/>
                      <w:vertAlign w:val="superscript"/>
                      <w:lang w:val="en-US"/>
                    </w:rPr>
                    <w:t>th</w:t>
                  </w:r>
                  <w:r w:rsidR="00F46EB4">
                    <w:rPr>
                      <w:color w:val="333333"/>
                      <w:lang w:val="en-US"/>
                    </w:rPr>
                    <w:t xml:space="preserve"> </w:t>
                  </w:r>
                  <w:r w:rsidR="00232E57">
                    <w:rPr>
                      <w:color w:val="333333"/>
                      <w:lang w:val="en-US"/>
                    </w:rPr>
                    <w:t>one in Kaluthara vidyalaya and 5</w:t>
                  </w:r>
                  <w:r w:rsidRPr="008E051C">
                    <w:rPr>
                      <w:color w:val="333333"/>
                      <w:vertAlign w:val="superscript"/>
                      <w:lang w:val="en-US"/>
                    </w:rPr>
                    <w:t>th</w:t>
                  </w:r>
                  <w:r w:rsidR="00232E57">
                    <w:rPr>
                      <w:color w:val="333333"/>
                      <w:lang w:val="en-US"/>
                    </w:rPr>
                    <w:t xml:space="preserve"> one in Mathugama. W</w:t>
                  </w:r>
                  <w:r>
                    <w:rPr>
                      <w:color w:val="333333"/>
                      <w:lang w:val="en-US"/>
                    </w:rPr>
                    <w:t>e hope to continue our program all over the country with the collaboration of Help-o Eco Green company Ltd.</w:t>
                  </w:r>
                </w:p>
                <w:p w:rsidR="007D5AC1" w:rsidRPr="00B3059B" w:rsidRDefault="007D5AC1" w:rsidP="00B30918">
                  <w:pPr>
                    <w:pStyle w:val="My"/>
                    <w:jc w:val="both"/>
                    <w:rPr>
                      <w:color w:val="333333"/>
                      <w:szCs w:val="40"/>
                      <w:lang w:val="en-US"/>
                    </w:rPr>
                  </w:pPr>
                </w:p>
              </w:txbxContent>
            </v:textbox>
            <w10:wrap anchory="page"/>
          </v:shape>
        </w:pict>
      </w:r>
    </w:p>
    <w:p w:rsidR="004A73BF" w:rsidRPr="008268DD" w:rsidRDefault="00925381" w:rsidP="007D5AC1">
      <w:pPr>
        <w:rPr>
          <w:lang w:val="en-US"/>
        </w:rPr>
      </w:pPr>
      <w:r>
        <w:rPr>
          <w:noProof/>
          <w:lang w:val="en-US" w:eastAsia="en-US" w:bidi="si-LK"/>
        </w:rPr>
        <w:pict>
          <v:shape id="_x0000_s1089" type="#_x0000_t202" style="position:absolute;margin-left:37.45pt;margin-top:89.15pt;width:234pt;height:252pt;z-index:6;mso-wrap-distance-left:2.88pt;mso-wrap-distance-top:2.88pt;mso-wrap-distance-right:2.88pt;mso-wrap-distance-bottom:2.88pt;mso-position-vertical-relative:page" filled="f" fillcolor="#fffffe" stroked="f" strokecolor="#212120" insetpen="t" o:cliptowrap="t">
            <v:fill color2="#212120"/>
            <v:stroke color2="#fffffe">
              <o:left v:ext="view" color="#212120" color2="#fffffe"/>
              <o:top v:ext="view" color="#212120" color2="#fffffe"/>
              <o:right v:ext="view" color="#212120" color2="#fffffe"/>
              <o:bottom v:ext="view" color="#212120" color2="#fffffe"/>
              <o:column v:ext="view" color="#212120" color2="#fffffe"/>
            </v:stroke>
            <v:shadow color="#dcd6d4"/>
            <v:textbox style="mso-next-textbox:#_x0000_s1089;mso-column-margin:5.76pt" inset="2.88pt,2.88pt,2.88pt,2.88pt">
              <w:txbxContent>
                <w:p w:rsidR="0064271B" w:rsidRPr="00120A74" w:rsidRDefault="0064271B" w:rsidP="0064271B">
                  <w:pPr>
                    <w:pStyle w:val="MyHeadtitle"/>
                    <w:rPr>
                      <w:rFonts w:ascii="Arial" w:hAnsi="Arial"/>
                      <w:color w:val="000080"/>
                      <w:sz w:val="192"/>
                      <w:szCs w:val="192"/>
                    </w:rPr>
                  </w:pPr>
                  <w:r w:rsidRPr="00120A74">
                    <w:rPr>
                      <w:rFonts w:ascii="Arial" w:hAnsi="Arial"/>
                      <w:color w:val="000080"/>
                      <w:sz w:val="192"/>
                      <w:szCs w:val="192"/>
                    </w:rPr>
                    <w:t>1</w:t>
                  </w:r>
                </w:p>
                <w:p w:rsidR="0064271B" w:rsidRPr="00120A74" w:rsidRDefault="0064271B" w:rsidP="0064271B">
                  <w:pPr>
                    <w:pStyle w:val="MyHeadtitle"/>
                    <w:rPr>
                      <w:color w:val="000080"/>
                    </w:rPr>
                  </w:pPr>
                  <w:r w:rsidRPr="004F6A23">
                    <w:rPr>
                      <w:color w:val="000080"/>
                      <w:sz w:val="48"/>
                      <w:szCs w:val="44"/>
                    </w:rPr>
                    <w:t xml:space="preserve">Introduction </w:t>
                  </w:r>
                </w:p>
                <w:p w:rsidR="0064271B" w:rsidRPr="00B3059B" w:rsidRDefault="0064271B" w:rsidP="0064271B">
                  <w:pPr>
                    <w:pStyle w:val="My"/>
                    <w:jc w:val="both"/>
                    <w:rPr>
                      <w:rStyle w:val="sowc"/>
                      <w:color w:val="993366"/>
                      <w:lang w:val="en-US"/>
                    </w:rPr>
                  </w:pPr>
                </w:p>
              </w:txbxContent>
            </v:textbox>
            <w10:wrap anchory="page"/>
          </v:shape>
        </w:pict>
      </w: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5D5995">
      <w:pPr>
        <w:jc w:val="center"/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BE34C5" w:rsidRPr="008268DD" w:rsidRDefault="00BE34C5" w:rsidP="007D5AC1">
      <w:pPr>
        <w:rPr>
          <w:lang w:val="en-US"/>
        </w:rPr>
      </w:pPr>
    </w:p>
    <w:p w:rsidR="00BE34C5" w:rsidRPr="008268DD" w:rsidRDefault="00BE34C5" w:rsidP="007D5AC1">
      <w:pPr>
        <w:rPr>
          <w:lang w:val="en-US"/>
        </w:rPr>
      </w:pPr>
    </w:p>
    <w:p w:rsidR="00BE34C5" w:rsidRPr="008268DD" w:rsidRDefault="00BE34C5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925381" w:rsidP="007D5AC1">
      <w:pPr>
        <w:rPr>
          <w:lang w:val="en-US"/>
        </w:rPr>
      </w:pPr>
      <w:r>
        <w:rPr>
          <w:noProof/>
          <w:lang w:val="en-US"/>
        </w:rPr>
        <w:pict>
          <v:shape id="_x0000_s1086" type="#_x0000_t75" style="position:absolute;margin-left:18pt;margin-top:12.05pt;width:558pt;height:195.85pt;z-index:-1">
            <v:imagedata r:id="rId9" o:title="Untitled-2"/>
          </v:shape>
        </w:pict>
      </w: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2D2E2F" w:rsidP="002D2E2F">
      <w:pPr>
        <w:tabs>
          <w:tab w:val="left" w:pos="9012"/>
        </w:tabs>
        <w:rPr>
          <w:lang w:val="en-US"/>
        </w:rPr>
      </w:pPr>
      <w:r w:rsidRPr="008268DD">
        <w:rPr>
          <w:lang w:val="en-US"/>
        </w:rPr>
        <w:tab/>
      </w: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925381" w:rsidP="007D5AC1">
      <w:pPr>
        <w:rPr>
          <w:lang w:val="en-US"/>
        </w:rPr>
      </w:pPr>
      <w:r>
        <w:rPr>
          <w:noProof/>
          <w:lang w:val="en-US"/>
        </w:rPr>
        <w:lastRenderedPageBreak/>
        <w:pict>
          <v:shape id="_x0000_s1054" type="#_x0000_t202" style="position:absolute;margin-left:35.75pt;margin-top:21.75pt;width:234pt;height:218.95pt;z-index:5;mso-wrap-distance-left:2.88pt;mso-wrap-distance-top:2.88pt;mso-wrap-distance-right:2.88pt;mso-wrap-distance-bottom:2.88pt;mso-position-vertical-relative:page" filled="f" fillcolor="#fffffe" stroked="f" strokecolor="#212120" insetpen="t" o:cliptowrap="t">
            <v:fill color2="#212120"/>
            <v:stroke color2="#fffffe">
              <o:left v:ext="view" color="#212120" color2="#fffffe"/>
              <o:top v:ext="view" color="#212120" color2="#fffffe"/>
              <o:right v:ext="view" color="#212120" color2="#fffffe"/>
              <o:bottom v:ext="view" color="#212120" color2="#fffffe"/>
              <o:column v:ext="view" color="#212120" color2="#fffffe"/>
            </v:stroke>
            <v:shadow color="#dcd6d4"/>
            <v:textbox style="mso-next-textbox:#_x0000_s1054;mso-column-margin:5.76pt" inset="2.88pt,2.88pt,2.88pt,2.88pt">
              <w:txbxContent>
                <w:p w:rsidR="00911FB6" w:rsidRDefault="00921AC2" w:rsidP="004A61C2">
                  <w:pPr>
                    <w:pStyle w:val="MyHeadtitle"/>
                    <w:rPr>
                      <w:color w:val="000080"/>
                      <w:sz w:val="160"/>
                      <w:szCs w:val="144"/>
                    </w:rPr>
                  </w:pPr>
                  <w:r w:rsidRPr="00921AC2">
                    <w:rPr>
                      <w:color w:val="000080"/>
                      <w:sz w:val="160"/>
                      <w:szCs w:val="144"/>
                    </w:rPr>
                    <w:t xml:space="preserve">2 </w:t>
                  </w:r>
                </w:p>
                <w:p w:rsidR="00921AC2" w:rsidRPr="00F86BA9" w:rsidRDefault="00921AC2" w:rsidP="004A61C2">
                  <w:pPr>
                    <w:pStyle w:val="MyHeadtitle"/>
                    <w:rPr>
                      <w:color w:val="000080"/>
                    </w:rPr>
                  </w:pPr>
                  <w:r>
                    <w:rPr>
                      <w:color w:val="000080"/>
                    </w:rPr>
                    <w:t xml:space="preserve">Project </w:t>
                  </w:r>
                  <w:r w:rsidR="0064271B">
                    <w:rPr>
                      <w:color w:val="000080"/>
                    </w:rPr>
                    <w:t>Goal</w:t>
                  </w:r>
                </w:p>
                <w:p w:rsidR="004A61C2" w:rsidRPr="00CD68FB" w:rsidRDefault="00633C41" w:rsidP="004A61C2">
                  <w:pPr>
                    <w:pStyle w:val="My"/>
                    <w:jc w:val="both"/>
                    <w:rPr>
                      <w:rStyle w:val="sowc"/>
                      <w:color w:val="993366"/>
                      <w:sz w:val="28"/>
                      <w:szCs w:val="28"/>
                      <w:lang w:val="en-US"/>
                    </w:rPr>
                  </w:pPr>
                  <w:r w:rsidRPr="00CD68FB">
                    <w:rPr>
                      <w:rStyle w:val="sowc"/>
                      <w:color w:val="333333"/>
                      <w:sz w:val="28"/>
                      <w:szCs w:val="28"/>
                      <w:lang w:val="en-US"/>
                    </w:rPr>
                    <w:t xml:space="preserve">Make a nature friendly relax minded young </w:t>
                  </w:r>
                  <w:r w:rsidR="000E07AF" w:rsidRPr="00CD68FB">
                    <w:rPr>
                      <w:rStyle w:val="sowc"/>
                      <w:color w:val="333333"/>
                      <w:sz w:val="28"/>
                      <w:szCs w:val="28"/>
                      <w:lang w:val="en-US"/>
                    </w:rPr>
                    <w:t>generation.</w:t>
                  </w:r>
                </w:p>
              </w:txbxContent>
            </v:textbox>
            <w10:wrap anchory="page"/>
          </v:shape>
        </w:pict>
      </w:r>
      <w:r>
        <w:rPr>
          <w:noProof/>
          <w:lang w:val="en-US"/>
        </w:rPr>
        <w:pict>
          <v:shape id="_x0000_s1047" type="#_x0000_t202" style="position:absolute;margin-left:311.85pt;margin-top:36.85pt;width:243pt;height:549.15pt;z-index:3;mso-wrap-distance-left:2.88pt;mso-wrap-distance-top:2.88pt;mso-wrap-distance-right:2.88pt;mso-wrap-distance-bottom:2.88pt;mso-position-vertical-relative:page" filled="f" fillcolor="#fffffe" stroked="f" strokecolor="#212120" insetpen="t" o:cliptowrap="t">
            <v:fill color2="#212120"/>
            <v:stroke color2="#fffffe">
              <o:left v:ext="view" color="#212120" color2="#fffffe"/>
              <o:top v:ext="view" color="#212120" color2="#fffffe"/>
              <o:right v:ext="view" color="#212120" color2="#fffffe"/>
              <o:bottom v:ext="view" color="#212120" color2="#fffffe"/>
              <o:column v:ext="view" color="#212120" color2="#fffffe"/>
            </v:stroke>
            <v:shadow color="#dcd6d4"/>
            <v:textbox style="mso-next-textbox:#_x0000_s1047;mso-column-margin:5.76pt" inset="2.88pt,2.88pt,2.88pt,2.88pt">
              <w:txbxContent>
                <w:p w:rsidR="005C319B" w:rsidRDefault="005C319B" w:rsidP="005C319B">
                  <w:pPr>
                    <w:pStyle w:val="MyHeadtitle"/>
                    <w:ind w:left="720"/>
                    <w:rPr>
                      <w:color w:val="000080"/>
                      <w:sz w:val="160"/>
                      <w:szCs w:val="144"/>
                    </w:rPr>
                  </w:pPr>
                  <w:r w:rsidRPr="00633C41">
                    <w:rPr>
                      <w:color w:val="000080"/>
                      <w:sz w:val="160"/>
                      <w:szCs w:val="144"/>
                    </w:rPr>
                    <w:t xml:space="preserve">3 </w:t>
                  </w:r>
                </w:p>
                <w:p w:rsidR="005C319B" w:rsidRDefault="005C319B" w:rsidP="005C319B">
                  <w:pPr>
                    <w:pStyle w:val="MyHeadtitle"/>
                    <w:ind w:left="720"/>
                    <w:rPr>
                      <w:color w:val="000080"/>
                    </w:rPr>
                  </w:pPr>
                  <w:r w:rsidRPr="005C319B">
                    <w:rPr>
                      <w:color w:val="000080"/>
                    </w:rPr>
                    <w:t>Project Objectives</w:t>
                  </w:r>
                </w:p>
                <w:p w:rsidR="005C319B" w:rsidRPr="0064271B" w:rsidRDefault="005C319B" w:rsidP="005C319B">
                  <w:pPr>
                    <w:pStyle w:val="MyHeadtitle"/>
                    <w:ind w:left="720"/>
                  </w:pPr>
                </w:p>
                <w:p w:rsidR="000E07AF" w:rsidRPr="0064271B" w:rsidRDefault="000E07AF" w:rsidP="000E07AF">
                  <w:pPr>
                    <w:pStyle w:val="My"/>
                    <w:numPr>
                      <w:ilvl w:val="0"/>
                      <w:numId w:val="2"/>
                    </w:numPr>
                    <w:jc w:val="both"/>
                    <w:rPr>
                      <w:rStyle w:val="sowc"/>
                      <w:lang w:val="en-US"/>
                    </w:rPr>
                  </w:pPr>
                  <w:r w:rsidRPr="0064271B">
                    <w:rPr>
                      <w:rStyle w:val="sowc"/>
                      <w:lang w:val="en-US"/>
                    </w:rPr>
                    <w:t xml:space="preserve">Give knowledge to the students about the environment and </w:t>
                  </w:r>
                  <w:r w:rsidR="00E3097D">
                    <w:rPr>
                      <w:rStyle w:val="sowc"/>
                      <w:lang w:val="en-US"/>
                    </w:rPr>
                    <w:t>aware them about the effects of destroying environment.</w:t>
                  </w:r>
                </w:p>
                <w:p w:rsidR="000E07AF" w:rsidRPr="0064271B" w:rsidRDefault="000E07AF" w:rsidP="000E07AF">
                  <w:pPr>
                    <w:pStyle w:val="My"/>
                    <w:numPr>
                      <w:ilvl w:val="0"/>
                      <w:numId w:val="2"/>
                    </w:numPr>
                    <w:jc w:val="both"/>
                    <w:rPr>
                      <w:rStyle w:val="sowc"/>
                      <w:lang w:val="en-US"/>
                    </w:rPr>
                  </w:pPr>
                  <w:r w:rsidRPr="0064271B">
                    <w:rPr>
                      <w:rStyle w:val="sowc"/>
                      <w:lang w:val="en-US"/>
                    </w:rPr>
                    <w:t xml:space="preserve">Teach them what </w:t>
                  </w:r>
                  <w:r w:rsidR="00F46EB4">
                    <w:rPr>
                      <w:rStyle w:val="sowc"/>
                      <w:lang w:val="en-US"/>
                    </w:rPr>
                    <w:t>are</w:t>
                  </w:r>
                  <w:r w:rsidRPr="0064271B">
                    <w:rPr>
                      <w:rStyle w:val="sowc"/>
                      <w:lang w:val="en-US"/>
                    </w:rPr>
                    <w:t xml:space="preserve"> the environmental problems </w:t>
                  </w:r>
                  <w:r w:rsidR="00F46EB4" w:rsidRPr="0064271B">
                    <w:rPr>
                      <w:rStyle w:val="sowc"/>
                      <w:lang w:val="en-US"/>
                    </w:rPr>
                    <w:t>arous</w:t>
                  </w:r>
                  <w:r w:rsidR="00F46EB4">
                    <w:rPr>
                      <w:rStyle w:val="sowc"/>
                      <w:lang w:val="en-US"/>
                    </w:rPr>
                    <w:t xml:space="preserve">ed </w:t>
                  </w:r>
                  <w:r w:rsidRPr="0064271B">
                    <w:rPr>
                      <w:rStyle w:val="sowc"/>
                      <w:lang w:val="en-US"/>
                    </w:rPr>
                    <w:t>today.</w:t>
                  </w:r>
                </w:p>
                <w:p w:rsidR="000E07AF" w:rsidRPr="0064271B" w:rsidRDefault="000E07AF" w:rsidP="000E07AF">
                  <w:pPr>
                    <w:pStyle w:val="My"/>
                    <w:numPr>
                      <w:ilvl w:val="0"/>
                      <w:numId w:val="2"/>
                    </w:numPr>
                    <w:jc w:val="both"/>
                    <w:rPr>
                      <w:rStyle w:val="sowc"/>
                      <w:lang w:val="en-US"/>
                    </w:rPr>
                  </w:pPr>
                  <w:r w:rsidRPr="0064271B">
                    <w:rPr>
                      <w:rStyle w:val="sowc"/>
                      <w:lang w:val="en-US"/>
                    </w:rPr>
                    <w:t>Aware how to get rid of these environmental problems.</w:t>
                  </w:r>
                </w:p>
                <w:p w:rsidR="000E07AF" w:rsidRPr="0064271B" w:rsidRDefault="000E07AF" w:rsidP="000E07AF">
                  <w:pPr>
                    <w:pStyle w:val="My"/>
                    <w:numPr>
                      <w:ilvl w:val="0"/>
                      <w:numId w:val="2"/>
                    </w:numPr>
                    <w:jc w:val="both"/>
                    <w:rPr>
                      <w:rStyle w:val="sowc"/>
                      <w:lang w:val="en-US"/>
                    </w:rPr>
                  </w:pPr>
                  <w:r w:rsidRPr="0064271B">
                    <w:rPr>
                      <w:rStyle w:val="sowc"/>
                      <w:lang w:val="en-US"/>
                    </w:rPr>
                    <w:t>Aware how to keep environment clean with their other problems.</w:t>
                  </w:r>
                </w:p>
                <w:p w:rsidR="000E07AF" w:rsidRPr="0064271B" w:rsidRDefault="000E07AF" w:rsidP="000E07AF">
                  <w:pPr>
                    <w:pStyle w:val="My"/>
                    <w:numPr>
                      <w:ilvl w:val="0"/>
                      <w:numId w:val="2"/>
                    </w:numPr>
                    <w:jc w:val="both"/>
                    <w:rPr>
                      <w:rStyle w:val="sowc"/>
                      <w:lang w:val="en-US"/>
                    </w:rPr>
                  </w:pPr>
                  <w:r w:rsidRPr="0064271B">
                    <w:rPr>
                      <w:rStyle w:val="sowc"/>
                      <w:lang w:val="en-US"/>
                    </w:rPr>
                    <w:t>Give knowledge about the new environmental concepts and make desire to learn the subject.</w:t>
                  </w:r>
                </w:p>
                <w:p w:rsidR="000E07AF" w:rsidRPr="0064271B" w:rsidRDefault="000E07AF" w:rsidP="000E07AF">
                  <w:pPr>
                    <w:pStyle w:val="My"/>
                    <w:numPr>
                      <w:ilvl w:val="0"/>
                      <w:numId w:val="2"/>
                    </w:numPr>
                    <w:jc w:val="both"/>
                    <w:rPr>
                      <w:rStyle w:val="sowc"/>
                      <w:lang w:val="en-US"/>
                    </w:rPr>
                  </w:pPr>
                  <w:r w:rsidRPr="0064271B">
                    <w:rPr>
                      <w:rStyle w:val="sowc"/>
                      <w:lang w:val="en-US"/>
                    </w:rPr>
                    <w:t>To aware the subject of Green Technology and why they must learn and try to get actions according to it</w:t>
                  </w:r>
                </w:p>
                <w:p w:rsidR="000E07AF" w:rsidRPr="0064271B" w:rsidRDefault="000E07AF" w:rsidP="000E07AF">
                  <w:pPr>
                    <w:pStyle w:val="My"/>
                    <w:numPr>
                      <w:ilvl w:val="0"/>
                      <w:numId w:val="2"/>
                    </w:numPr>
                    <w:jc w:val="both"/>
                    <w:rPr>
                      <w:rStyle w:val="sowc"/>
                      <w:lang w:val="en-US"/>
                    </w:rPr>
                  </w:pPr>
                  <w:r w:rsidRPr="0064271B">
                    <w:rPr>
                      <w:rStyle w:val="sowc"/>
                      <w:lang w:val="en-US"/>
                    </w:rPr>
                    <w:t xml:space="preserve">Teach them to get this idea to the society and also to their family members first. </w:t>
                  </w:r>
                </w:p>
                <w:p w:rsidR="00633C41" w:rsidRPr="0064271B" w:rsidRDefault="00633C41" w:rsidP="0064271B">
                  <w:pPr>
                    <w:pStyle w:val="My"/>
                    <w:ind w:left="720"/>
                    <w:jc w:val="both"/>
                    <w:rPr>
                      <w:rStyle w:val="sowc"/>
                      <w:lang w:val="en-US"/>
                    </w:rPr>
                  </w:pPr>
                </w:p>
              </w:txbxContent>
            </v:textbox>
            <w10:wrap anchory="page"/>
          </v:shape>
        </w:pict>
      </w: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925381" w:rsidP="007D5AC1">
      <w:pPr>
        <w:rPr>
          <w:lang w:val="en-US"/>
        </w:rPr>
      </w:pPr>
      <w:r>
        <w:rPr>
          <w:noProof/>
          <w:lang w:val="en-US"/>
        </w:rPr>
        <w:pict>
          <v:rect id="_x0000_s1053" style="position:absolute;margin-left:301.2pt;margin-top:6.4pt;width:261pt;height:675pt;z-index:1" filled="f" fillcolor="#495b9d" stroked="f"/>
        </w:pict>
      </w: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F0441F" w:rsidRPr="008268DD" w:rsidRDefault="00925381" w:rsidP="007D5AC1">
      <w:pPr>
        <w:rPr>
          <w:lang w:val="en-US"/>
        </w:rPr>
      </w:pPr>
      <w:r>
        <w:rPr>
          <w:noProof/>
          <w:lang w:val="en-US" w:eastAsia="en-US" w:bidi="si-LK"/>
        </w:rPr>
        <w:pict>
          <v:shape id="Picture 1" o:spid="_x0000_i1025" type="#_x0000_t75" alt="Description: https://scontent-sin1-1.xx.fbcdn.net/hphotos-xpt1/v/t1.0-9/12119020_1647469175493302_971301432742412879_n.jpg?oh=bcbe6605aef4dbc823a913a145a11b73&amp;oe=5701E95C" style="width:289.5pt;height:216.75pt;visibility:visible;mso-wrap-style:square">
            <v:imagedata r:id="rId10" o:title="12119020_1647469175493302_971301432742412879_n"/>
          </v:shape>
        </w:pict>
      </w: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925381" w:rsidP="007D5AC1">
      <w:pPr>
        <w:rPr>
          <w:lang w:val="en-US"/>
        </w:rPr>
      </w:pPr>
      <w:r>
        <w:rPr>
          <w:noProof/>
          <w:lang w:val="en-US" w:eastAsia="en-US" w:bidi="si-LK"/>
        </w:rPr>
        <w:pict>
          <v:shape id="_x0000_i1026" type="#_x0000_t75" alt="Description: https://scontent-sin1-1.xx.fbcdn.net/hphotos-xat1/v/t1.0-9/12112003_1647476478825905_8475213573893255938_n.jpg?oh=55faa958ff813100e0f667ca3414a1b5&amp;oe=57423151" style="width:207pt;height:275.25pt;visibility:visible;mso-wrap-style:square">
            <v:imagedata r:id="rId11" o:title="12112003_1647476478825905_8475213573893255938_n"/>
          </v:shape>
        </w:pict>
      </w:r>
    </w:p>
    <w:p w:rsidR="00664743" w:rsidRPr="008268DD" w:rsidRDefault="00664743" w:rsidP="007D5AC1">
      <w:pPr>
        <w:rPr>
          <w:lang w:val="en-US"/>
        </w:rPr>
      </w:pPr>
    </w:p>
    <w:p w:rsidR="00664743" w:rsidRDefault="0065314E" w:rsidP="0065314E">
      <w:pPr>
        <w:tabs>
          <w:tab w:val="left" w:pos="3300"/>
        </w:tabs>
        <w:rPr>
          <w:lang w:val="en-US"/>
        </w:rPr>
      </w:pPr>
      <w:r w:rsidRPr="008268DD">
        <w:rPr>
          <w:lang w:val="en-US"/>
        </w:rPr>
        <w:tab/>
      </w:r>
    </w:p>
    <w:p w:rsidR="00746E2B" w:rsidRDefault="00746E2B" w:rsidP="0065314E">
      <w:pPr>
        <w:tabs>
          <w:tab w:val="left" w:pos="3300"/>
        </w:tabs>
        <w:rPr>
          <w:lang w:val="en-US"/>
        </w:rPr>
      </w:pPr>
    </w:p>
    <w:p w:rsidR="00746E2B" w:rsidRDefault="00746E2B" w:rsidP="0065314E">
      <w:pPr>
        <w:tabs>
          <w:tab w:val="left" w:pos="3300"/>
        </w:tabs>
        <w:rPr>
          <w:lang w:val="en-US"/>
        </w:rPr>
      </w:pPr>
    </w:p>
    <w:p w:rsidR="00746E2B" w:rsidRDefault="00746E2B" w:rsidP="0065314E">
      <w:pPr>
        <w:tabs>
          <w:tab w:val="left" w:pos="3300"/>
        </w:tabs>
        <w:rPr>
          <w:lang w:val="en-US"/>
        </w:rPr>
      </w:pPr>
      <w:r>
        <w:rPr>
          <w:lang w:val="en-US"/>
        </w:rPr>
        <w:br w:type="page"/>
      </w:r>
    </w:p>
    <w:p w:rsidR="00746E2B" w:rsidRPr="00746E2B" w:rsidRDefault="00925381" w:rsidP="00746E2B">
      <w:pPr>
        <w:rPr>
          <w:lang w:val="en-US"/>
        </w:rPr>
      </w:pPr>
      <w:r>
        <w:rPr>
          <w:noProof/>
          <w:lang w:val="en-US" w:eastAsia="en-US" w:bidi="si-LK"/>
        </w:rPr>
        <w:pict>
          <v:shape id="_x0000_s1090" type="#_x0000_t202" style="position:absolute;margin-left:307.15pt;margin-top:-33.7pt;width:278pt;height:707.4pt;z-index:7">
            <v:textbox>
              <w:txbxContent>
                <w:p w:rsidR="00746E2B" w:rsidRDefault="009B6B3D" w:rsidP="00746E2B">
                  <w:pPr>
                    <w:pStyle w:val="MyHeadtitle"/>
                    <w:rPr>
                      <w:color w:val="000080"/>
                      <w:sz w:val="160"/>
                      <w:szCs w:val="144"/>
                    </w:rPr>
                  </w:pPr>
                  <w:r>
                    <w:rPr>
                      <w:color w:val="000080"/>
                      <w:sz w:val="160"/>
                      <w:szCs w:val="144"/>
                    </w:rPr>
                    <w:t>4</w:t>
                  </w:r>
                  <w:r w:rsidR="00746E2B" w:rsidRPr="00921AC2">
                    <w:rPr>
                      <w:color w:val="000080"/>
                      <w:sz w:val="160"/>
                      <w:szCs w:val="144"/>
                    </w:rPr>
                    <w:t xml:space="preserve"> </w:t>
                  </w:r>
                </w:p>
                <w:p w:rsidR="00746E2B" w:rsidRPr="00F86BA9" w:rsidRDefault="00746E2B" w:rsidP="00746E2B">
                  <w:pPr>
                    <w:pStyle w:val="MyHeadtitle"/>
                    <w:rPr>
                      <w:color w:val="000080"/>
                    </w:rPr>
                  </w:pPr>
                  <w:r>
                    <w:rPr>
                      <w:color w:val="000080"/>
                    </w:rPr>
                    <w:t>Project Activities</w:t>
                  </w:r>
                </w:p>
                <w:p w:rsidR="00746E2B" w:rsidRPr="001574C1" w:rsidRDefault="00746E2B">
                  <w:pPr>
                    <w:rPr>
                      <w:rFonts w:ascii="Verdana" w:hAnsi="Verdana"/>
                      <w:lang w:val="en-US"/>
                    </w:rPr>
                  </w:pPr>
                </w:p>
                <w:p w:rsidR="001574C1" w:rsidRPr="001574C1" w:rsidRDefault="001574C1" w:rsidP="001574C1">
                  <w:pPr>
                    <w:numPr>
                      <w:ilvl w:val="0"/>
                      <w:numId w:val="3"/>
                    </w:numPr>
                    <w:rPr>
                      <w:rFonts w:ascii="Verdana" w:hAnsi="Verdana"/>
                      <w:lang w:val="en-US"/>
                    </w:rPr>
                  </w:pPr>
                  <w:r w:rsidRPr="001574C1">
                    <w:rPr>
                      <w:rFonts w:ascii="Verdana" w:hAnsi="Verdana"/>
                      <w:lang w:val="en-US"/>
                    </w:rPr>
                    <w:t>Power point based lectures to give knowledge on the environment, problems in today and how to get rid of it.</w:t>
                  </w:r>
                </w:p>
                <w:p w:rsidR="001574C1" w:rsidRPr="001574C1" w:rsidRDefault="001574C1" w:rsidP="001574C1">
                  <w:pPr>
                    <w:numPr>
                      <w:ilvl w:val="0"/>
                      <w:numId w:val="3"/>
                    </w:numPr>
                    <w:rPr>
                      <w:rFonts w:ascii="Verdana" w:hAnsi="Verdana"/>
                      <w:lang w:val="en-US"/>
                    </w:rPr>
                  </w:pPr>
                  <w:r w:rsidRPr="001574C1">
                    <w:rPr>
                      <w:rFonts w:ascii="Verdana" w:hAnsi="Verdana"/>
                      <w:lang w:val="en-US"/>
                    </w:rPr>
                    <w:t>Open conversation on the all the problems the students have and give solutions.</w:t>
                  </w:r>
                </w:p>
                <w:p w:rsidR="001574C1" w:rsidRPr="001574C1" w:rsidRDefault="001574C1" w:rsidP="001574C1">
                  <w:pPr>
                    <w:numPr>
                      <w:ilvl w:val="0"/>
                      <w:numId w:val="3"/>
                    </w:numPr>
                    <w:rPr>
                      <w:rFonts w:ascii="Verdana" w:hAnsi="Verdana"/>
                      <w:lang w:val="en-US"/>
                    </w:rPr>
                  </w:pPr>
                  <w:r w:rsidRPr="001574C1">
                    <w:rPr>
                      <w:rFonts w:ascii="Verdana" w:hAnsi="Verdana"/>
                      <w:lang w:val="en-US"/>
                    </w:rPr>
                    <w:t>Drama on the environmental protection and young generation.</w:t>
                  </w:r>
                </w:p>
                <w:p w:rsidR="001574C1" w:rsidRPr="001574C1" w:rsidRDefault="001574C1" w:rsidP="001574C1">
                  <w:pPr>
                    <w:numPr>
                      <w:ilvl w:val="0"/>
                      <w:numId w:val="3"/>
                    </w:numPr>
                    <w:rPr>
                      <w:rFonts w:ascii="Verdana" w:hAnsi="Verdana"/>
                      <w:lang w:val="en-US"/>
                    </w:rPr>
                  </w:pPr>
                  <w:r w:rsidRPr="001574C1">
                    <w:rPr>
                      <w:rFonts w:ascii="Verdana" w:hAnsi="Verdana"/>
                      <w:lang w:val="en-US"/>
                    </w:rPr>
                    <w:t xml:space="preserve">Various games </w:t>
                  </w:r>
                  <w:r w:rsidR="00F46EB4">
                    <w:rPr>
                      <w:rFonts w:ascii="Verdana" w:hAnsi="Verdana"/>
                      <w:lang w:val="en-US"/>
                    </w:rPr>
                    <w:t>and activites</w:t>
                  </w:r>
                </w:p>
                <w:p w:rsidR="001574C1" w:rsidRPr="001574C1" w:rsidRDefault="00F46EB4" w:rsidP="001574C1">
                  <w:pPr>
                    <w:numPr>
                      <w:ilvl w:val="0"/>
                      <w:numId w:val="3"/>
                    </w:numPr>
                    <w:rPr>
                      <w:rFonts w:ascii="Verdana" w:hAnsi="Verdana"/>
                      <w:lang w:val="en-US"/>
                    </w:rPr>
                  </w:pPr>
                  <w:r>
                    <w:rPr>
                      <w:rFonts w:ascii="Verdana" w:hAnsi="Verdana"/>
                      <w:lang w:val="en-US"/>
                    </w:rPr>
                    <w:t xml:space="preserve">Prizes awarding questions </w:t>
                  </w:r>
                  <w:r w:rsidR="001574C1" w:rsidRPr="001574C1">
                    <w:rPr>
                      <w:rFonts w:ascii="Verdana" w:hAnsi="Verdana"/>
                      <w:lang w:val="en-US"/>
                    </w:rPr>
                    <w:t>at last to check the awareness.</w:t>
                  </w:r>
                </w:p>
                <w:p w:rsidR="001574C1" w:rsidRPr="001574C1" w:rsidRDefault="001574C1" w:rsidP="001574C1">
                  <w:pPr>
                    <w:numPr>
                      <w:ilvl w:val="0"/>
                      <w:numId w:val="3"/>
                    </w:numPr>
                    <w:rPr>
                      <w:rFonts w:ascii="Verdana" w:hAnsi="Verdana"/>
                      <w:lang w:val="en-US"/>
                    </w:rPr>
                  </w:pPr>
                  <w:r w:rsidRPr="001574C1">
                    <w:rPr>
                      <w:rFonts w:ascii="Verdana" w:hAnsi="Verdana"/>
                      <w:lang w:val="en-US"/>
                    </w:rPr>
                    <w:t xml:space="preserve">Tree planting or compost preparing field programme with the </w:t>
                  </w:r>
                  <w:r w:rsidR="00F46EB4">
                    <w:rPr>
                      <w:rFonts w:ascii="Verdana" w:hAnsi="Verdana"/>
                      <w:lang w:val="en-US"/>
                    </w:rPr>
                    <w:t xml:space="preserve">participation of </w:t>
                  </w:r>
                  <w:r w:rsidRPr="001574C1">
                    <w:rPr>
                      <w:rFonts w:ascii="Verdana" w:hAnsi="Verdana"/>
                      <w:lang w:val="en-US"/>
                    </w:rPr>
                    <w:t>students.</w:t>
                  </w:r>
                </w:p>
                <w:p w:rsidR="001574C1" w:rsidRPr="00F46EB4" w:rsidRDefault="001574C1" w:rsidP="00F46EB4">
                  <w:pPr>
                    <w:numPr>
                      <w:ilvl w:val="0"/>
                      <w:numId w:val="3"/>
                    </w:numPr>
                    <w:rPr>
                      <w:rFonts w:ascii="Verdana" w:hAnsi="Verdana"/>
                      <w:lang w:val="en-US"/>
                    </w:rPr>
                  </w:pPr>
                  <w:r w:rsidRPr="001574C1">
                    <w:rPr>
                      <w:rFonts w:ascii="Verdana" w:hAnsi="Verdana"/>
                      <w:lang w:val="en-US"/>
                    </w:rPr>
                    <w:t>Check the sustainability of</w:t>
                  </w:r>
                  <w:r w:rsidR="00F46EB4">
                    <w:rPr>
                      <w:rFonts w:ascii="Verdana" w:hAnsi="Verdana"/>
                      <w:lang w:val="en-US"/>
                    </w:rPr>
                    <w:t xml:space="preserve"> the field work via phone calls,</w:t>
                  </w:r>
                  <w:r w:rsidRPr="001574C1">
                    <w:rPr>
                      <w:rFonts w:ascii="Verdana" w:hAnsi="Verdana"/>
                      <w:lang w:val="en-US"/>
                    </w:rPr>
                    <w:t xml:space="preserve">mails and </w:t>
                  </w:r>
                  <w:r w:rsidR="00F46EB4">
                    <w:rPr>
                      <w:rFonts w:ascii="Verdana" w:hAnsi="Verdana"/>
                      <w:lang w:val="en-US"/>
                    </w:rPr>
                    <w:t>social media.</w:t>
                  </w:r>
                </w:p>
              </w:txbxContent>
            </v:textbox>
          </v:shape>
        </w:pict>
      </w:r>
    </w:p>
    <w:p w:rsidR="00746E2B" w:rsidRPr="00746E2B" w:rsidRDefault="00746E2B" w:rsidP="00746E2B">
      <w:pPr>
        <w:rPr>
          <w:lang w:val="en-US"/>
        </w:rPr>
      </w:pPr>
    </w:p>
    <w:p w:rsidR="00746E2B" w:rsidRPr="00746E2B" w:rsidRDefault="00746E2B" w:rsidP="00746E2B">
      <w:pPr>
        <w:rPr>
          <w:lang w:val="en-US"/>
        </w:rPr>
      </w:pPr>
    </w:p>
    <w:p w:rsidR="00746E2B" w:rsidRPr="00746E2B" w:rsidRDefault="00746E2B" w:rsidP="00746E2B">
      <w:pPr>
        <w:rPr>
          <w:lang w:val="en-US"/>
        </w:rPr>
      </w:pPr>
    </w:p>
    <w:p w:rsidR="00746E2B" w:rsidRDefault="00925381" w:rsidP="00746E2B">
      <w:pPr>
        <w:rPr>
          <w:lang w:val="en-US"/>
        </w:rPr>
      </w:pPr>
      <w:r>
        <w:rPr>
          <w:noProof/>
          <w:lang w:val="en-US" w:eastAsia="en-US" w:bidi="si-LK"/>
        </w:rPr>
        <w:pict>
          <v:shape id="Picture 3" o:spid="_x0000_i1027" type="#_x0000_t75" alt="Description: https://scontent-sin1-1.xx.fbcdn.net/hphotos-xpf1/v/t1.0-9/11988281_1546150669009208_5255652759120085482_n.jpg?oh=06b60d3b526d2ec1c395afd39d025d1f&amp;oe=573E5D55" style="width:274.5pt;height:206.25pt;visibility:visible;mso-wrap-style:square">
            <v:imagedata r:id="rId12" o:title="11988281_1546150669009208_5255652759120085482_n"/>
          </v:shape>
        </w:pict>
      </w:r>
    </w:p>
    <w:p w:rsidR="00746E2B" w:rsidRDefault="00746E2B" w:rsidP="00746E2B">
      <w:pPr>
        <w:tabs>
          <w:tab w:val="left" w:pos="7384"/>
        </w:tabs>
        <w:rPr>
          <w:noProof/>
          <w:lang w:val="en-US" w:eastAsia="en-US" w:bidi="si-LK"/>
        </w:rPr>
      </w:pPr>
    </w:p>
    <w:p w:rsidR="00746E2B" w:rsidRDefault="00925381" w:rsidP="00746E2B">
      <w:pPr>
        <w:tabs>
          <w:tab w:val="left" w:pos="7384"/>
        </w:tabs>
        <w:rPr>
          <w:lang w:val="en-US"/>
        </w:rPr>
      </w:pPr>
      <w:r>
        <w:rPr>
          <w:noProof/>
          <w:lang w:val="en-US" w:eastAsia="en-US" w:bidi="si-LK"/>
        </w:rPr>
        <w:pict>
          <v:shape id="Picture 4" o:spid="_x0000_i1028" type="#_x0000_t75" alt="Description: https://scontent-sin1-1.xx.fbcdn.net/hphotos-xta1/v/t1.0-9/12289565_1546152719009003_153644543322235709_n.jpg?oh=e993e2b63950c517e8091b7a4a39f3c3&amp;oe=573E9D26" style="width:274.5pt;height:206.25pt;visibility:visible;mso-wrap-style:square">
            <v:imagedata r:id="rId13" o:title="12289565_1546152719009003_153644543322235709_n"/>
          </v:shape>
        </w:pict>
      </w:r>
      <w:r w:rsidR="00746E2B">
        <w:rPr>
          <w:lang w:val="en-US"/>
        </w:rPr>
        <w:tab/>
      </w:r>
    </w:p>
    <w:p w:rsidR="00746E2B" w:rsidRPr="00746E2B" w:rsidRDefault="00746E2B" w:rsidP="00746E2B">
      <w:pPr>
        <w:rPr>
          <w:lang w:val="en-US"/>
        </w:rPr>
      </w:pPr>
    </w:p>
    <w:p w:rsidR="00746E2B" w:rsidRDefault="00746E2B" w:rsidP="00746E2B">
      <w:pPr>
        <w:rPr>
          <w:lang w:val="en-US"/>
        </w:rPr>
      </w:pPr>
      <w:r>
        <w:fldChar w:fldCharType="begin"/>
      </w:r>
      <w:r>
        <w:instrText xml:space="preserve"> INCLUDEPICTURE "https://scontent-sin1-1.xx.fbcdn.net/hphotos-xfp1/v/t1.0-9/12241760_1546151145675827_4668054041071241862_n.jpg?oh=d53f2d949f2dfe3f7b70021745b6f4cc&amp;oe=573200B5" \* MERGEFORMATINET </w:instrText>
      </w:r>
      <w:r>
        <w:fldChar w:fldCharType="separate"/>
      </w:r>
      <w:r w:rsidR="00CD65A4">
        <w:fldChar w:fldCharType="begin"/>
      </w:r>
      <w:r w:rsidR="00CD65A4">
        <w:instrText xml:space="preserve"> INCLUDEPICTURE  "https://scontent-sin1-1.xx.fbcdn.net/hphotos-xfp1/v/t1.0-9/12241760_1546151145675827_4668054041071241862_n.jpg?oh=d53f2d949f2dfe3f7b70021745b6f4cc&amp;oe=573200B5" \* MERGEFORMATINET </w:instrText>
      </w:r>
      <w:r w:rsidR="00CD65A4">
        <w:fldChar w:fldCharType="separate"/>
      </w:r>
      <w:r w:rsidR="00E525E1">
        <w:fldChar w:fldCharType="begin"/>
      </w:r>
      <w:r w:rsidR="00E525E1">
        <w:instrText xml:space="preserve"> INCLUDEPICTURE  "https://scontent-sin1-1.xx.fbcdn.net/hphotos-xfp1/v/t1.0-9/12241760_1546151145675827_4668054041071241862_n.jpg?oh=d53f2d949f2dfe3f7b70021745b6f4cc&amp;oe=573200B5" \* MERGEFORMATINET </w:instrText>
      </w:r>
      <w:r w:rsidR="00E525E1">
        <w:fldChar w:fldCharType="separate"/>
      </w:r>
      <w:r w:rsidR="00925381">
        <w:fldChar w:fldCharType="begin"/>
      </w:r>
      <w:r w:rsidR="00925381">
        <w:instrText xml:space="preserve"> </w:instrText>
      </w:r>
      <w:r w:rsidR="00925381">
        <w:instrText xml:space="preserve">INCLUDEPICTURE  "https://scontent-sin1-1.xx.fbcdn.net/hphotos-xfp1/v/t1.0-9/12241760_1546151145675827_4668054041071241862_n.jpg?oh=d53f2d949f2dfe3f7b70021745b6f4cc&amp;oe=573200B5" </w:instrText>
      </w:r>
      <w:r w:rsidR="00925381">
        <w:instrText>\* MERGEFORMATINET</w:instrText>
      </w:r>
      <w:r w:rsidR="00925381">
        <w:instrText xml:space="preserve"> </w:instrText>
      </w:r>
      <w:r w:rsidR="00925381">
        <w:fldChar w:fldCharType="separate"/>
      </w:r>
      <w:r w:rsidR="00925381">
        <w:pict>
          <v:shape id="_x0000_i1029" type="#_x0000_t75" alt="" style="width:279pt;height:208.5pt">
            <v:imagedata r:id="rId14" r:href="rId15"/>
          </v:shape>
        </w:pict>
      </w:r>
      <w:r w:rsidR="00925381">
        <w:fldChar w:fldCharType="end"/>
      </w:r>
      <w:r w:rsidR="00E525E1">
        <w:fldChar w:fldCharType="end"/>
      </w:r>
      <w:r w:rsidR="00CD65A4">
        <w:fldChar w:fldCharType="end"/>
      </w:r>
      <w:r>
        <w:fldChar w:fldCharType="end"/>
      </w:r>
    </w:p>
    <w:p w:rsidR="001574C1" w:rsidRDefault="001574C1" w:rsidP="00746E2B">
      <w:pPr>
        <w:rPr>
          <w:lang w:val="en-US"/>
        </w:rPr>
      </w:pPr>
    </w:p>
    <w:p w:rsidR="008E4EDC" w:rsidRDefault="001574C1" w:rsidP="00746E2B">
      <w:pPr>
        <w:rPr>
          <w:lang w:val="en-US"/>
        </w:rPr>
      </w:pPr>
      <w:r>
        <w:rPr>
          <w:lang w:val="en-US"/>
        </w:rPr>
        <w:br w:type="page"/>
      </w:r>
      <w:r w:rsidR="00925381">
        <w:rPr>
          <w:noProof/>
          <w:lang w:val="en-US" w:eastAsia="en-US" w:bidi="si-LK"/>
        </w:rPr>
        <w:lastRenderedPageBreak/>
        <w:pict>
          <v:shape id="_x0000_s1091" type="#_x0000_t202" style="position:absolute;margin-left:11.7pt;margin-top:189.4pt;width:286.3pt;height:529.1pt;z-index:8">
            <v:textbox>
              <w:txbxContent>
                <w:p w:rsidR="009B6B3D" w:rsidRDefault="009B6B3D" w:rsidP="009B6B3D">
                  <w:pPr>
                    <w:pStyle w:val="MyHeadtitle"/>
                    <w:rPr>
                      <w:color w:val="000080"/>
                      <w:sz w:val="160"/>
                      <w:szCs w:val="144"/>
                    </w:rPr>
                  </w:pPr>
                  <w:r>
                    <w:rPr>
                      <w:color w:val="000080"/>
                      <w:sz w:val="160"/>
                      <w:szCs w:val="144"/>
                    </w:rPr>
                    <w:t>5</w:t>
                  </w:r>
                </w:p>
                <w:p w:rsidR="009B6B3D" w:rsidRDefault="009B6B3D" w:rsidP="009B6B3D">
                  <w:pPr>
                    <w:pStyle w:val="MyHeadtitle"/>
                    <w:rPr>
                      <w:color w:val="000080"/>
                    </w:rPr>
                  </w:pPr>
                  <w:r>
                    <w:rPr>
                      <w:color w:val="000080"/>
                    </w:rPr>
                    <w:t>Project Sustainability</w:t>
                  </w:r>
                </w:p>
                <w:p w:rsidR="009B6B3D" w:rsidRDefault="009B6B3D" w:rsidP="009B6B3D">
                  <w:pPr>
                    <w:pStyle w:val="MyHeadtitle"/>
                    <w:rPr>
                      <w:color w:val="000080"/>
                    </w:rPr>
                  </w:pPr>
                </w:p>
                <w:p w:rsidR="009B6B3D" w:rsidRPr="00231AC0" w:rsidRDefault="00231AC0" w:rsidP="009B6B3D">
                  <w:pPr>
                    <w:pStyle w:val="MyHeadtitle"/>
                    <w:rPr>
                      <w:b w:val="0"/>
                      <w:bCs w:val="0"/>
                      <w:sz w:val="24"/>
                      <w:szCs w:val="24"/>
                    </w:rPr>
                  </w:pPr>
                  <w:r w:rsidRPr="00231AC0">
                    <w:rPr>
                      <w:b w:val="0"/>
                      <w:bCs w:val="0"/>
                      <w:sz w:val="24"/>
                      <w:szCs w:val="24"/>
                    </w:rPr>
                    <w:t>Participant</w:t>
                  </w:r>
                  <w:r w:rsidR="007F3ABF">
                    <w:rPr>
                      <w:b w:val="0"/>
                      <w:bCs w:val="0"/>
                      <w:sz w:val="24"/>
                      <w:szCs w:val="24"/>
                    </w:rPr>
                    <w:t>s</w:t>
                  </w:r>
                  <w:r w:rsidR="00E3097D">
                    <w:rPr>
                      <w:b w:val="0"/>
                      <w:bCs w:val="0"/>
                      <w:sz w:val="24"/>
                      <w:szCs w:val="24"/>
                    </w:rPr>
                    <w:t xml:space="preserve"> for the project</w:t>
                  </w:r>
                  <w:r>
                    <w:rPr>
                      <w:b w:val="0"/>
                      <w:bCs w:val="0"/>
                      <w:sz w:val="24"/>
                      <w:szCs w:val="24"/>
                    </w:rPr>
                    <w:t xml:space="preserve"> are the 1</w:t>
                  </w:r>
                  <w:r w:rsidRPr="00231AC0">
                    <w:rPr>
                      <w:b w:val="0"/>
                      <w:bCs w:val="0"/>
                      <w:sz w:val="24"/>
                      <w:szCs w:val="24"/>
                      <w:vertAlign w:val="superscript"/>
                    </w:rPr>
                    <w:t>st</w:t>
                  </w:r>
                  <w:r>
                    <w:rPr>
                      <w:b w:val="0"/>
                      <w:bCs w:val="0"/>
                      <w:sz w:val="24"/>
                      <w:szCs w:val="24"/>
                    </w:rPr>
                    <w:t>, 2</w:t>
                  </w:r>
                  <w:r w:rsidRPr="00231AC0">
                    <w:rPr>
                      <w:b w:val="0"/>
                      <w:bCs w:val="0"/>
                      <w:sz w:val="24"/>
                      <w:szCs w:val="24"/>
                      <w:vertAlign w:val="superscript"/>
                    </w:rPr>
                    <w:t>nd</w:t>
                  </w:r>
                  <w:r>
                    <w:rPr>
                      <w:b w:val="0"/>
                      <w:bCs w:val="0"/>
                      <w:sz w:val="24"/>
                      <w:szCs w:val="24"/>
                    </w:rPr>
                    <w:t>, 3</w:t>
                  </w:r>
                  <w:r w:rsidRPr="00231AC0">
                    <w:rPr>
                      <w:b w:val="0"/>
                      <w:bCs w:val="0"/>
                      <w:sz w:val="24"/>
                      <w:szCs w:val="24"/>
                      <w:vertAlign w:val="superscript"/>
                    </w:rPr>
                    <w:t>rd</w:t>
                  </w:r>
                  <w:r>
                    <w:rPr>
                      <w:b w:val="0"/>
                      <w:bCs w:val="0"/>
                      <w:sz w:val="24"/>
                      <w:szCs w:val="24"/>
                    </w:rPr>
                    <w:t xml:space="preserve"> and 4</w:t>
                  </w:r>
                  <w:r w:rsidRPr="00231AC0">
                    <w:rPr>
                      <w:b w:val="0"/>
                      <w:bCs w:val="0"/>
                      <w:sz w:val="24"/>
                      <w:szCs w:val="24"/>
                      <w:vertAlign w:val="superscript"/>
                    </w:rPr>
                    <w:t>th</w:t>
                  </w:r>
                  <w:r>
                    <w:rPr>
                      <w:b w:val="0"/>
                      <w:bCs w:val="0"/>
                      <w:sz w:val="24"/>
                      <w:szCs w:val="24"/>
                    </w:rPr>
                    <w:t xml:space="preserve"> batch of BSc Green Technology course, University of Ruhuna. We hope to do two programs per one month. We select the areas from anywhere in Sri Lanka. </w:t>
                  </w:r>
                  <w:r w:rsidR="003D02B1">
                    <w:rPr>
                      <w:b w:val="0"/>
                      <w:bCs w:val="0"/>
                      <w:sz w:val="24"/>
                      <w:szCs w:val="24"/>
                    </w:rPr>
                    <w:t>We are hoping to give priority to requested schools. After do</w:t>
                  </w:r>
                  <w:r w:rsidR="00E3097D">
                    <w:rPr>
                      <w:b w:val="0"/>
                      <w:bCs w:val="0"/>
                      <w:sz w:val="24"/>
                      <w:szCs w:val="24"/>
                    </w:rPr>
                    <w:t>ing</w:t>
                  </w:r>
                  <w:r w:rsidR="003D02B1">
                    <w:rPr>
                      <w:b w:val="0"/>
                      <w:bCs w:val="0"/>
                      <w:sz w:val="24"/>
                      <w:szCs w:val="24"/>
                    </w:rPr>
                    <w:t xml:space="preserve"> two programs</w:t>
                  </w:r>
                  <w:r w:rsidR="00E3097D">
                    <w:rPr>
                      <w:b w:val="0"/>
                      <w:bCs w:val="0"/>
                      <w:sz w:val="24"/>
                      <w:szCs w:val="24"/>
                    </w:rPr>
                    <w:t>,</w:t>
                  </w:r>
                  <w:r w:rsidR="003D02B1">
                    <w:rPr>
                      <w:b w:val="0"/>
                      <w:bCs w:val="0"/>
                      <w:sz w:val="24"/>
                      <w:szCs w:val="24"/>
                    </w:rPr>
                    <w:t xml:space="preserve"> we are hoping to make a report including the success and failures and with the suggestions to recover all the failures. All the field works we have done in the schools will be </w:t>
                  </w:r>
                  <w:r w:rsidR="00F46EB4">
                    <w:rPr>
                      <w:b w:val="0"/>
                      <w:bCs w:val="0"/>
                      <w:sz w:val="24"/>
                      <w:szCs w:val="24"/>
                    </w:rPr>
                    <w:t>displayed on social media</w:t>
                  </w:r>
                  <w:r w:rsidR="003D02B1">
                    <w:rPr>
                      <w:b w:val="0"/>
                      <w:bCs w:val="0"/>
                      <w:sz w:val="24"/>
                      <w:szCs w:val="24"/>
                    </w:rPr>
                    <w:t xml:space="preserve"> and report</w:t>
                  </w:r>
                  <w:r w:rsidR="00E3097D">
                    <w:rPr>
                      <w:b w:val="0"/>
                      <w:bCs w:val="0"/>
                      <w:sz w:val="24"/>
                      <w:szCs w:val="24"/>
                    </w:rPr>
                    <w:t>ed</w:t>
                  </w:r>
                  <w:r w:rsidR="00F46EB4">
                    <w:rPr>
                      <w:b w:val="0"/>
                      <w:bCs w:val="0"/>
                      <w:sz w:val="24"/>
                      <w:szCs w:val="24"/>
                    </w:rPr>
                    <w:t xml:space="preserve">. </w:t>
                  </w:r>
                  <w:r w:rsidR="00911FB6">
                    <w:rPr>
                      <w:b w:val="0"/>
                      <w:bCs w:val="0"/>
                      <w:sz w:val="24"/>
                      <w:szCs w:val="24"/>
                    </w:rPr>
                    <w:t>We hope to identify new field works that can be practice</w:t>
                  </w:r>
                  <w:r w:rsidR="00F46EB4">
                    <w:rPr>
                      <w:b w:val="0"/>
                      <w:bCs w:val="0"/>
                      <w:sz w:val="24"/>
                      <w:szCs w:val="24"/>
                    </w:rPr>
                    <w:t>d</w:t>
                  </w:r>
                  <w:r w:rsidR="00911FB6">
                    <w:rPr>
                      <w:b w:val="0"/>
                      <w:bCs w:val="0"/>
                      <w:sz w:val="24"/>
                      <w:szCs w:val="24"/>
                    </w:rPr>
                    <w:t xml:space="preserve"> in the schools. All the programme schedule and activities will be updated according to the area, school and the target audien</w:t>
                  </w:r>
                  <w:r w:rsidR="007F3ABF">
                    <w:rPr>
                      <w:b w:val="0"/>
                      <w:bCs w:val="0"/>
                      <w:sz w:val="24"/>
                      <w:szCs w:val="24"/>
                    </w:rPr>
                    <w:t>ce under the main activity list we mentioned before.</w:t>
                  </w:r>
                  <w:r w:rsidRPr="00231AC0">
                    <w:rPr>
                      <w:b w:val="0"/>
                      <w:bCs w:val="0"/>
                      <w:sz w:val="24"/>
                      <w:szCs w:val="24"/>
                    </w:rPr>
                    <w:t xml:space="preserve"> </w:t>
                  </w:r>
                </w:p>
                <w:p w:rsidR="009B6B3D" w:rsidRPr="009B6B3D" w:rsidRDefault="009B6B3D" w:rsidP="009B6B3D">
                  <w:pPr>
                    <w:pStyle w:val="MyHeadtitle"/>
                    <w:rPr>
                      <w:sz w:val="24"/>
                      <w:szCs w:val="22"/>
                    </w:rPr>
                  </w:pPr>
                </w:p>
                <w:p w:rsidR="009B6B3D" w:rsidRDefault="009B6B3D"/>
              </w:txbxContent>
            </v:textbox>
          </v:shape>
        </w:pict>
      </w:r>
      <w:r w:rsidR="00925381">
        <w:rPr>
          <w:noProof/>
          <w:lang w:val="en-US" w:eastAsia="en-US" w:bidi="si-LK"/>
        </w:rPr>
        <w:pict>
          <v:shape id="_x0000_i1030" type="#_x0000_t75" alt="Description: http://www.tonycharters.com/images/Tourforce14/greenmanagementguide.jpg" style="width:900pt;height:598.5pt;visibility:visible;mso-wrap-style:square">
            <v:imagedata r:id="rId16" o:title="greenmanagementguide"/>
          </v:shape>
        </w:pict>
      </w:r>
    </w:p>
    <w:p w:rsidR="008E4EDC" w:rsidRPr="008E4EDC" w:rsidRDefault="008E4EDC" w:rsidP="008E4EDC">
      <w:pPr>
        <w:rPr>
          <w:lang w:val="en-US"/>
        </w:rPr>
      </w:pPr>
    </w:p>
    <w:p w:rsidR="008E4EDC" w:rsidRPr="008E4EDC" w:rsidRDefault="008E4EDC" w:rsidP="008E4EDC">
      <w:pPr>
        <w:rPr>
          <w:lang w:val="en-US"/>
        </w:rPr>
      </w:pPr>
    </w:p>
    <w:p w:rsidR="008E4EDC" w:rsidRPr="008E4EDC" w:rsidRDefault="008E4EDC" w:rsidP="008E4EDC">
      <w:pPr>
        <w:rPr>
          <w:lang w:val="en-US"/>
        </w:rPr>
      </w:pPr>
    </w:p>
    <w:p w:rsidR="008E4EDC" w:rsidRPr="008E4EDC" w:rsidRDefault="008E4EDC" w:rsidP="008E4EDC">
      <w:pPr>
        <w:rPr>
          <w:lang w:val="en-US"/>
        </w:rPr>
      </w:pPr>
    </w:p>
    <w:p w:rsidR="008E4EDC" w:rsidRPr="008E4EDC" w:rsidRDefault="008E4EDC" w:rsidP="008E4EDC">
      <w:pPr>
        <w:rPr>
          <w:lang w:val="en-US"/>
        </w:rPr>
      </w:pPr>
    </w:p>
    <w:p w:rsidR="008E4EDC" w:rsidRPr="008E4EDC" w:rsidRDefault="008E4EDC" w:rsidP="008E4EDC">
      <w:pPr>
        <w:rPr>
          <w:lang w:val="en-US"/>
        </w:rPr>
      </w:pPr>
    </w:p>
    <w:p w:rsidR="008E4EDC" w:rsidRDefault="008E4EDC" w:rsidP="008E4EDC">
      <w:pPr>
        <w:rPr>
          <w:lang w:val="en-US"/>
        </w:rPr>
      </w:pPr>
    </w:p>
    <w:p w:rsidR="008E4EDC" w:rsidRDefault="008E4EDC" w:rsidP="008E4EDC">
      <w:pPr>
        <w:rPr>
          <w:lang w:val="en-US"/>
        </w:rPr>
      </w:pPr>
    </w:p>
    <w:p w:rsidR="00746E2B" w:rsidRDefault="00746E2B" w:rsidP="008E4EDC">
      <w:pPr>
        <w:jc w:val="center"/>
        <w:rPr>
          <w:lang w:val="en-US"/>
        </w:rPr>
      </w:pPr>
    </w:p>
    <w:p w:rsidR="008E4EDC" w:rsidRDefault="008E4EDC" w:rsidP="008E4EDC">
      <w:pPr>
        <w:jc w:val="center"/>
        <w:rPr>
          <w:lang w:val="en-US"/>
        </w:rPr>
      </w:pPr>
    </w:p>
    <w:p w:rsidR="008E4EDC" w:rsidRPr="008E4EDC" w:rsidRDefault="00925381" w:rsidP="008E4EDC">
      <w:pPr>
        <w:jc w:val="center"/>
        <w:rPr>
          <w:lang w:val="en-US"/>
        </w:rPr>
      </w:pPr>
      <w:r>
        <w:rPr>
          <w:noProof/>
          <w:lang w:val="en-US" w:eastAsia="en-US" w:bidi="si-LK"/>
        </w:rPr>
        <w:lastRenderedPageBreak/>
        <w:pict>
          <v:shape id="_x0000_s1099" type="#_x0000_t202" style="position:absolute;left:0;text-align:left;margin-left:324pt;margin-top:7.75pt;width:252.85pt;height:564.25pt;z-index:10">
            <v:textbox>
              <w:txbxContent>
                <w:p w:rsidR="00CD65A4" w:rsidRDefault="00CD65A4" w:rsidP="00CD65A4">
                  <w:pPr>
                    <w:pStyle w:val="MyHeadtitle"/>
                    <w:rPr>
                      <w:color w:val="000080"/>
                      <w:sz w:val="160"/>
                      <w:szCs w:val="144"/>
                    </w:rPr>
                  </w:pPr>
                  <w:r>
                    <w:rPr>
                      <w:color w:val="000080"/>
                      <w:sz w:val="160"/>
                      <w:szCs w:val="144"/>
                    </w:rPr>
                    <w:t>7</w:t>
                  </w:r>
                </w:p>
                <w:p w:rsidR="00CD65A4" w:rsidRDefault="00CD65A4" w:rsidP="00CD65A4">
                  <w:pPr>
                    <w:pStyle w:val="MyHeadtitle"/>
                    <w:rPr>
                      <w:color w:val="000080"/>
                    </w:rPr>
                  </w:pPr>
                  <w:r>
                    <w:rPr>
                      <w:color w:val="000080"/>
                    </w:rPr>
                    <w:t>Budget.</w:t>
                  </w:r>
                </w:p>
                <w:p w:rsidR="00CD65A4" w:rsidRDefault="00CD65A4" w:rsidP="00CD65A4">
                  <w:pPr>
                    <w:pStyle w:val="MyHeadtitle"/>
                    <w:rPr>
                      <w:color w:val="000080"/>
                    </w:rPr>
                  </w:pPr>
                  <w:r>
                    <w:rPr>
                      <w:color w:val="000080"/>
                    </w:rPr>
                    <w:t>Per month</w:t>
                  </w:r>
                </w:p>
                <w:p w:rsidR="00CD65A4" w:rsidRDefault="00CD65A4" w:rsidP="00CD65A4">
                  <w:pPr>
                    <w:pStyle w:val="MyHeadtitle"/>
                    <w:numPr>
                      <w:ilvl w:val="0"/>
                      <w:numId w:val="4"/>
                    </w:numPr>
                    <w:rPr>
                      <w:b w:val="0"/>
                      <w:bCs w:val="0"/>
                      <w:sz w:val="24"/>
                      <w:szCs w:val="22"/>
                    </w:rPr>
                  </w:pPr>
                  <w:r>
                    <w:rPr>
                      <w:b w:val="0"/>
                      <w:bCs w:val="0"/>
                      <w:sz w:val="24"/>
                      <w:szCs w:val="22"/>
                    </w:rPr>
                    <w:t xml:space="preserve">Transport cost =  50000.00 </w:t>
                  </w:r>
                </w:p>
                <w:p w:rsidR="00CD65A4" w:rsidRDefault="00CD65A4" w:rsidP="00CD65A4">
                  <w:pPr>
                    <w:pStyle w:val="MyHeadtitle"/>
                    <w:rPr>
                      <w:b w:val="0"/>
                      <w:bCs w:val="0"/>
                      <w:sz w:val="24"/>
                      <w:szCs w:val="22"/>
                    </w:rPr>
                  </w:pPr>
                  <w:r>
                    <w:rPr>
                      <w:b w:val="0"/>
                      <w:bCs w:val="0"/>
                      <w:sz w:val="24"/>
                      <w:szCs w:val="22"/>
                    </w:rPr>
                    <w:t>(25000 per bus* 2)</w:t>
                  </w:r>
                </w:p>
                <w:p w:rsidR="00CD65A4" w:rsidRDefault="00CD65A4" w:rsidP="00CD65A4">
                  <w:pPr>
                    <w:pStyle w:val="MyHeadtitle"/>
                    <w:numPr>
                      <w:ilvl w:val="0"/>
                      <w:numId w:val="4"/>
                    </w:numPr>
                    <w:rPr>
                      <w:b w:val="0"/>
                      <w:bCs w:val="0"/>
                      <w:sz w:val="24"/>
                      <w:szCs w:val="22"/>
                    </w:rPr>
                  </w:pPr>
                  <w:r>
                    <w:rPr>
                      <w:b w:val="0"/>
                      <w:bCs w:val="0"/>
                      <w:sz w:val="24"/>
                      <w:szCs w:val="22"/>
                    </w:rPr>
                    <w:t>Food cost per participants – (50 students from university)* 1000 per day = 50000</w:t>
                  </w:r>
                </w:p>
                <w:p w:rsidR="00CD65A4" w:rsidRPr="00CD65A4" w:rsidRDefault="00CD65A4" w:rsidP="00CD65A4">
                  <w:pPr>
                    <w:pStyle w:val="MyHeadtitle"/>
                    <w:numPr>
                      <w:ilvl w:val="0"/>
                      <w:numId w:val="4"/>
                    </w:numPr>
                    <w:rPr>
                      <w:b w:val="0"/>
                      <w:bCs w:val="0"/>
                      <w:sz w:val="24"/>
                      <w:szCs w:val="22"/>
                    </w:rPr>
                  </w:pPr>
                  <w:r>
                    <w:rPr>
                      <w:b w:val="0"/>
                      <w:bCs w:val="0"/>
                      <w:sz w:val="24"/>
                      <w:szCs w:val="22"/>
                    </w:rPr>
                    <w:t>Refreshmets for participants – 100 per one student* 150 = 15000* 2 = 3000</w:t>
                  </w:r>
                </w:p>
                <w:p w:rsidR="00CD65A4" w:rsidRPr="00CD65A4" w:rsidRDefault="00CD65A4" w:rsidP="00CD65A4">
                  <w:pPr>
                    <w:pStyle w:val="MyHeadtitle"/>
                    <w:rPr>
                      <w:b w:val="0"/>
                      <w:bCs w:val="0"/>
                      <w:color w:val="FF0000"/>
                      <w:sz w:val="32"/>
                      <w:szCs w:val="28"/>
                    </w:rPr>
                  </w:pPr>
                  <w:r>
                    <w:rPr>
                      <w:b w:val="0"/>
                      <w:bCs w:val="0"/>
                      <w:sz w:val="24"/>
                      <w:szCs w:val="22"/>
                    </w:rPr>
                    <w:t xml:space="preserve"> </w:t>
                  </w:r>
                </w:p>
                <w:p w:rsidR="00CD65A4" w:rsidRPr="00CD65A4" w:rsidRDefault="00CD65A4">
                  <w:pPr>
                    <w:rPr>
                      <w:color w:val="FF0000"/>
                      <w:sz w:val="32"/>
                      <w:szCs w:val="32"/>
                      <w:lang w:val="en-US"/>
                    </w:rPr>
                  </w:pPr>
                  <w:r w:rsidRPr="00CD65A4">
                    <w:rPr>
                      <w:color w:val="FF0000"/>
                      <w:sz w:val="32"/>
                      <w:szCs w:val="32"/>
                      <w:lang w:val="en-US"/>
                    </w:rPr>
                    <w:t>Have to update</w:t>
                  </w:r>
                </w:p>
              </w:txbxContent>
            </v:textbox>
          </v:shape>
        </w:pict>
      </w:r>
      <w:r>
        <w:rPr>
          <w:noProof/>
          <w:lang w:val="en-US" w:eastAsia="en-US" w:bidi="si-LK"/>
        </w:rPr>
        <w:pict>
          <v:shape id="_x0000_s1098" type="#_x0000_t202" style="position:absolute;left:0;text-align:left;margin-left:55.25pt;margin-top:-2.3pt;width:254.5pt;height:469.65pt;z-index:9">
            <v:textbox>
              <w:txbxContent>
                <w:p w:rsidR="008E4EDC" w:rsidRDefault="00CD65A4" w:rsidP="008E4EDC">
                  <w:pPr>
                    <w:pStyle w:val="MyHeadtitle"/>
                    <w:rPr>
                      <w:color w:val="000080"/>
                      <w:sz w:val="160"/>
                      <w:szCs w:val="144"/>
                    </w:rPr>
                  </w:pPr>
                  <w:r>
                    <w:rPr>
                      <w:color w:val="000080"/>
                      <w:sz w:val="160"/>
                      <w:szCs w:val="144"/>
                    </w:rPr>
                    <w:t>6</w:t>
                  </w:r>
                </w:p>
                <w:p w:rsidR="008E4EDC" w:rsidRDefault="008E4EDC" w:rsidP="008E4EDC">
                  <w:pPr>
                    <w:pStyle w:val="MyHeadtitle"/>
                    <w:rPr>
                      <w:color w:val="000080"/>
                    </w:rPr>
                  </w:pPr>
                  <w:r>
                    <w:rPr>
                      <w:color w:val="000080"/>
                    </w:rPr>
                    <w:t>Time Frame.</w:t>
                  </w:r>
                </w:p>
                <w:p w:rsidR="008E4EDC" w:rsidRDefault="008E4EDC" w:rsidP="008E4EDC">
                  <w:pPr>
                    <w:pStyle w:val="MyHeadtitle"/>
                    <w:rPr>
                      <w:color w:val="000080"/>
                    </w:rPr>
                  </w:pPr>
                </w:p>
                <w:p w:rsidR="008E4EDC" w:rsidRPr="008E4EDC" w:rsidRDefault="008E4EDC" w:rsidP="008E4EDC">
                  <w:pPr>
                    <w:pStyle w:val="MyHeadtitle"/>
                    <w:rPr>
                      <w:b w:val="0"/>
                      <w:bCs w:val="0"/>
                      <w:sz w:val="24"/>
                      <w:szCs w:val="22"/>
                    </w:rPr>
                  </w:pPr>
                  <w:r w:rsidRPr="008E4EDC">
                    <w:rPr>
                      <w:b w:val="0"/>
                      <w:bCs w:val="0"/>
                      <w:sz w:val="24"/>
                      <w:szCs w:val="22"/>
                    </w:rPr>
                    <w:t>2 programs per month will be held.</w:t>
                  </w:r>
                </w:p>
                <w:p w:rsidR="008E4EDC" w:rsidRDefault="008E4EDC" w:rsidP="008E4EDC">
                  <w:pPr>
                    <w:pStyle w:val="MyHeadtitle"/>
                    <w:rPr>
                      <w:color w:val="000080"/>
                    </w:rPr>
                  </w:pPr>
                </w:p>
                <w:p w:rsidR="008E4EDC" w:rsidRDefault="008E4EDC" w:rsidP="008E4EDC">
                  <w:pPr>
                    <w:pStyle w:val="MyHeadtitle"/>
                    <w:rPr>
                      <w:color w:val="000080"/>
                    </w:rPr>
                  </w:pPr>
                </w:p>
                <w:p w:rsidR="00CD65A4" w:rsidRPr="00CD65A4" w:rsidRDefault="00CD65A4" w:rsidP="00CD65A4">
                  <w:pPr>
                    <w:rPr>
                      <w:color w:val="FF0000"/>
                      <w:sz w:val="32"/>
                      <w:szCs w:val="32"/>
                      <w:lang w:val="en-US"/>
                    </w:rPr>
                  </w:pPr>
                  <w:r w:rsidRPr="00CD65A4">
                    <w:rPr>
                      <w:color w:val="FF0000"/>
                      <w:sz w:val="32"/>
                      <w:szCs w:val="32"/>
                      <w:lang w:val="en-US"/>
                    </w:rPr>
                    <w:t>Have to update</w:t>
                  </w:r>
                </w:p>
                <w:p w:rsidR="008E4EDC" w:rsidRDefault="008E4EDC"/>
              </w:txbxContent>
            </v:textbox>
          </v:shape>
        </w:pict>
      </w:r>
    </w:p>
    <w:sectPr w:rsidR="008E4EDC" w:rsidRPr="008E4EDC" w:rsidSect="002D2E2F">
      <w:headerReference w:type="default" r:id="rId17"/>
      <w:footerReference w:type="default" r:id="rId18"/>
      <w:pgSz w:w="11906" w:h="16838"/>
      <w:pgMar w:top="0" w:right="26" w:bottom="0" w:left="0" w:header="708" w:footer="37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5381" w:rsidRDefault="00925381">
      <w:r>
        <w:separator/>
      </w:r>
    </w:p>
  </w:endnote>
  <w:endnote w:type="continuationSeparator" w:id="0">
    <w:p w:rsidR="00925381" w:rsidRDefault="009253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441F" w:rsidRPr="00B3059B" w:rsidRDefault="00925381" w:rsidP="002D2E2F">
    <w:pPr>
      <w:pStyle w:val="Footer"/>
      <w:tabs>
        <w:tab w:val="clear" w:pos="4677"/>
        <w:tab w:val="center" w:pos="2160"/>
      </w:tabs>
      <w:ind w:left="540" w:right="540"/>
      <w:jc w:val="right"/>
      <w:rPr>
        <w:rFonts w:ascii="Verdana" w:hAnsi="Verdana"/>
        <w:noProof/>
        <w:lang w:val="en-US"/>
      </w:rPr>
    </w:pPr>
    <w:r>
      <w:rPr>
        <w:rFonts w:ascii="Verdana" w:hAnsi="Verdana"/>
        <w:noProof/>
        <w:lang w:val="en-US"/>
      </w:rPr>
      <w:pict>
        <v:line id="_x0000_s2055" style="position:absolute;left:0;text-align:left;z-index:1" from="18pt,-9.7pt" to="8in,-9.7pt"/>
      </w:pict>
    </w:r>
    <w:r w:rsidR="00664743" w:rsidRPr="00B3059B">
      <w:rPr>
        <w:rFonts w:ascii="Verdana" w:hAnsi="Verdana"/>
        <w:noProof/>
        <w:lang w:val="en-US"/>
      </w:rPr>
      <w:t xml:space="preserve"> </w:t>
    </w:r>
    <w:r w:rsidR="00664743" w:rsidRPr="00B3059B">
      <w:rPr>
        <w:rFonts w:ascii="Verdana" w:hAnsi="Verdana"/>
        <w:noProof/>
        <w:lang w:val="en-US"/>
      </w:rPr>
      <w:fldChar w:fldCharType="begin"/>
    </w:r>
    <w:r w:rsidR="00664743" w:rsidRPr="00B3059B">
      <w:rPr>
        <w:rFonts w:ascii="Verdana" w:hAnsi="Verdana"/>
        <w:noProof/>
        <w:lang w:val="en-US"/>
      </w:rPr>
      <w:instrText xml:space="preserve"> PAGE </w:instrText>
    </w:r>
    <w:r w:rsidR="00664743" w:rsidRPr="00B3059B">
      <w:rPr>
        <w:rFonts w:ascii="Verdana" w:hAnsi="Verdana"/>
        <w:noProof/>
        <w:lang w:val="en-US"/>
      </w:rPr>
      <w:fldChar w:fldCharType="separate"/>
    </w:r>
    <w:r w:rsidR="002762D1">
      <w:rPr>
        <w:rFonts w:ascii="Verdana" w:hAnsi="Verdana"/>
        <w:noProof/>
        <w:lang w:val="en-US"/>
      </w:rPr>
      <w:t>1</w:t>
    </w:r>
    <w:r w:rsidR="00664743" w:rsidRPr="00B3059B">
      <w:rPr>
        <w:rFonts w:ascii="Verdana" w:hAnsi="Verdana"/>
        <w:noProof/>
        <w:lang w:val="en-US"/>
      </w:rPr>
      <w:fldChar w:fldCharType="end"/>
    </w:r>
    <w:r w:rsidR="00664743" w:rsidRPr="00B3059B">
      <w:rPr>
        <w:rFonts w:ascii="Verdana" w:hAnsi="Verdana"/>
        <w:noProof/>
        <w:lang w:val="en-US"/>
      </w:rPr>
      <w:t xml:space="preserve"> </w:t>
    </w:r>
  </w:p>
  <w:p w:rsidR="002D2E2F" w:rsidRPr="00B3059B" w:rsidRDefault="0064271B" w:rsidP="002D2E2F">
    <w:pPr>
      <w:pStyle w:val="Footer"/>
      <w:tabs>
        <w:tab w:val="clear" w:pos="4677"/>
        <w:tab w:val="center" w:pos="2160"/>
      </w:tabs>
      <w:ind w:left="540" w:right="540"/>
      <w:rPr>
        <w:rFonts w:ascii="Verdana" w:hAnsi="Verdana"/>
        <w:lang w:val="en-US"/>
      </w:rPr>
    </w:pPr>
    <w:r>
      <w:rPr>
        <w:rFonts w:ascii="Verdana" w:hAnsi="Verdana"/>
        <w:lang w:val="en-US"/>
      </w:rPr>
      <w:t>School Environmental Evaluation Programme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5381" w:rsidRDefault="00925381">
      <w:r>
        <w:separator/>
      </w:r>
    </w:p>
  </w:footnote>
  <w:footnote w:type="continuationSeparator" w:id="0">
    <w:p w:rsidR="00925381" w:rsidRDefault="0092538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2E2F" w:rsidRPr="00B3059B" w:rsidRDefault="002D2E2F" w:rsidP="002D2E2F">
    <w:pPr>
      <w:pStyle w:val="Header"/>
      <w:ind w:left="540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A3D0E3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97A4D7B"/>
    <w:multiLevelType w:val="hybridMultilevel"/>
    <w:tmpl w:val="B3BE3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1131E36"/>
    <w:multiLevelType w:val="hybridMultilevel"/>
    <w:tmpl w:val="34C03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59A5CCD"/>
    <w:multiLevelType w:val="hybridMultilevel"/>
    <w:tmpl w:val="142E9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56">
      <o:colormru v:ext="edit" colors="#5e2222,#3b4391,#3f4d89,#4160a8,#212d8d,#4d6fbb,#495b9d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4F6A23"/>
    <w:rsid w:val="000A0B9C"/>
    <w:rsid w:val="000E07AF"/>
    <w:rsid w:val="00120A74"/>
    <w:rsid w:val="001574C1"/>
    <w:rsid w:val="00170756"/>
    <w:rsid w:val="001A17BC"/>
    <w:rsid w:val="00231AC0"/>
    <w:rsid w:val="00232E57"/>
    <w:rsid w:val="00273B68"/>
    <w:rsid w:val="002762D1"/>
    <w:rsid w:val="00277ADB"/>
    <w:rsid w:val="002D2E2F"/>
    <w:rsid w:val="00353626"/>
    <w:rsid w:val="00395555"/>
    <w:rsid w:val="003D02B1"/>
    <w:rsid w:val="003E603D"/>
    <w:rsid w:val="003F320B"/>
    <w:rsid w:val="00456B8A"/>
    <w:rsid w:val="004A61C2"/>
    <w:rsid w:val="004A73BF"/>
    <w:rsid w:val="004F6A23"/>
    <w:rsid w:val="004F6FD5"/>
    <w:rsid w:val="005929C2"/>
    <w:rsid w:val="005B496C"/>
    <w:rsid w:val="005C319B"/>
    <w:rsid w:val="005D5995"/>
    <w:rsid w:val="00607EBC"/>
    <w:rsid w:val="00613870"/>
    <w:rsid w:val="00620AD1"/>
    <w:rsid w:val="00633C41"/>
    <w:rsid w:val="0064271B"/>
    <w:rsid w:val="0065314E"/>
    <w:rsid w:val="00664743"/>
    <w:rsid w:val="006B053E"/>
    <w:rsid w:val="00746E2B"/>
    <w:rsid w:val="007717FC"/>
    <w:rsid w:val="00785EF6"/>
    <w:rsid w:val="007D5AC1"/>
    <w:rsid w:val="007F3ABF"/>
    <w:rsid w:val="00815DCC"/>
    <w:rsid w:val="008268DD"/>
    <w:rsid w:val="008477D0"/>
    <w:rsid w:val="008D5AE9"/>
    <w:rsid w:val="008E051C"/>
    <w:rsid w:val="008E4EDC"/>
    <w:rsid w:val="00911927"/>
    <w:rsid w:val="00911FB6"/>
    <w:rsid w:val="00916CC1"/>
    <w:rsid w:val="00921AC2"/>
    <w:rsid w:val="00925381"/>
    <w:rsid w:val="009B1904"/>
    <w:rsid w:val="009B6B3D"/>
    <w:rsid w:val="00A37E8F"/>
    <w:rsid w:val="00A80198"/>
    <w:rsid w:val="00B267F5"/>
    <w:rsid w:val="00B3059B"/>
    <w:rsid w:val="00B30918"/>
    <w:rsid w:val="00B62F80"/>
    <w:rsid w:val="00BE34C5"/>
    <w:rsid w:val="00C751CB"/>
    <w:rsid w:val="00C875D7"/>
    <w:rsid w:val="00C942DE"/>
    <w:rsid w:val="00CD65A4"/>
    <w:rsid w:val="00CD68FB"/>
    <w:rsid w:val="00D278F8"/>
    <w:rsid w:val="00D3445C"/>
    <w:rsid w:val="00D83470"/>
    <w:rsid w:val="00E3097D"/>
    <w:rsid w:val="00E525E1"/>
    <w:rsid w:val="00E55666"/>
    <w:rsid w:val="00F0441F"/>
    <w:rsid w:val="00F406CE"/>
    <w:rsid w:val="00F46EB4"/>
    <w:rsid w:val="00F86BA9"/>
    <w:rsid w:val="00F87E46"/>
    <w:rsid w:val="00FB40E4"/>
    <w:rsid w:val="00FB435D"/>
    <w:rsid w:val="00FD1A5E"/>
    <w:rsid w:val="00FE5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6">
      <o:colormru v:ext="edit" colors="#5e2222,#3b4391,#3f4d89,#4160a8,#212d8d,#4d6fbb,#495b9d"/>
    </o:shapedefaults>
    <o:shapelayout v:ext="edit">
      <o:idmap v:ext="edit" data="1"/>
    </o:shapelayout>
  </w:shapeDefaults>
  <w:decimalSymbol w:val="."/>
  <w:listSeparator w:val=","/>
  <w15:docId w15:val="{F3EC7F6F-0C75-4F05-A701-9B31C9152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uk-UA" w:eastAsia="ko-KR"/>
    </w:rPr>
  </w:style>
  <w:style w:type="paragraph" w:styleId="Heading1">
    <w:name w:val="heading 1"/>
    <w:basedOn w:val="Normal"/>
    <w:next w:val="Normal"/>
    <w:qFormat/>
    <w:rsid w:val="00277AD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Normal"/>
    <w:rsid w:val="00D278F8"/>
  </w:style>
  <w:style w:type="paragraph" w:styleId="Header">
    <w:name w:val="header"/>
    <w:basedOn w:val="Normal"/>
    <w:rsid w:val="007D5AC1"/>
    <w:pPr>
      <w:tabs>
        <w:tab w:val="center" w:pos="4677"/>
        <w:tab w:val="right" w:pos="9355"/>
      </w:tabs>
    </w:pPr>
  </w:style>
  <w:style w:type="paragraph" w:styleId="Footer">
    <w:name w:val="footer"/>
    <w:basedOn w:val="Normal"/>
    <w:rsid w:val="007D5AC1"/>
    <w:pPr>
      <w:tabs>
        <w:tab w:val="center" w:pos="4677"/>
        <w:tab w:val="right" w:pos="9355"/>
      </w:tabs>
    </w:pPr>
  </w:style>
  <w:style w:type="character" w:customStyle="1" w:styleId="sowc">
    <w:name w:val="sowc"/>
    <w:basedOn w:val="DefaultParagraphFont"/>
    <w:rsid w:val="001A17BC"/>
  </w:style>
  <w:style w:type="character" w:customStyle="1" w:styleId="howc">
    <w:name w:val="howc"/>
    <w:basedOn w:val="DefaultParagraphFont"/>
    <w:rsid w:val="001A17BC"/>
  </w:style>
  <w:style w:type="paragraph" w:customStyle="1" w:styleId="My">
    <w:name w:val="My"/>
    <w:rsid w:val="00277ADB"/>
    <w:rPr>
      <w:rFonts w:ascii="Verdana" w:hAnsi="Verdana" w:cs="Arial"/>
      <w:sz w:val="24"/>
      <w:szCs w:val="24"/>
      <w:lang w:val="uk-UA" w:eastAsia="ko-KR"/>
    </w:rPr>
  </w:style>
  <w:style w:type="character" w:styleId="Hyperlink">
    <w:name w:val="Hyperlink"/>
    <w:rsid w:val="00170756"/>
    <w:rPr>
      <w:color w:val="0000FF"/>
      <w:u w:val="single"/>
    </w:rPr>
  </w:style>
  <w:style w:type="paragraph" w:customStyle="1" w:styleId="MyHeadtitle">
    <w:name w:val="My Head title"/>
    <w:basedOn w:val="Heading1"/>
    <w:rsid w:val="004F6FD5"/>
    <w:rPr>
      <w:rFonts w:ascii="Verdana" w:hAnsi="Verdana"/>
      <w:sz w:val="36"/>
      <w:lang w:val="en-US"/>
    </w:rPr>
  </w:style>
  <w:style w:type="paragraph" w:customStyle="1" w:styleId="Mysubhead">
    <w:name w:val="My subhead"/>
    <w:basedOn w:val="MyHeadtitle"/>
    <w:rsid w:val="004F6FD5"/>
    <w:pPr>
      <w:jc w:val="right"/>
    </w:pPr>
    <w:rPr>
      <w:sz w:val="32"/>
    </w:rPr>
  </w:style>
  <w:style w:type="character" w:styleId="PageNumber">
    <w:name w:val="page number"/>
    <w:basedOn w:val="DefaultParagraphFont"/>
    <w:rsid w:val="00F044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https://scontent-sin1-1.xx.fbcdn.net/hphotos-xfp1/v/t1.0-9/12241760_1546151145675827_4668054041071241862_n.jpg?oh=d53f2d949f2dfe3f7b70021745b6f4cc&amp;oe=573200B5" TargetMode="Externa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Local\Temp\Temp1_02036.zip\template-wor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B11A42-69CA-4DD2-8E15-72B63E358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template-word.dot</Template>
  <TotalTime>156</TotalTime>
  <Pages>6</Pages>
  <Words>145</Words>
  <Characters>827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PowerPoint Template</vt:lpstr>
      <vt:lpstr>PowerPoint Template</vt:lpstr>
    </vt:vector>
  </TitlesOfParts>
  <Company/>
  <LinksUpToDate>false</LinksUpToDate>
  <CharactersWithSpaces>971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Template</dc:title>
  <dc:creator>USER</dc:creator>
  <cp:lastModifiedBy>ishara</cp:lastModifiedBy>
  <cp:revision>13</cp:revision>
  <dcterms:created xsi:type="dcterms:W3CDTF">2016-01-19T03:39:00Z</dcterms:created>
  <dcterms:modified xsi:type="dcterms:W3CDTF">2016-02-03T18:12:00Z</dcterms:modified>
</cp:coreProperties>
</file>